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602C1" w14:textId="6495D0F4" w:rsidR="00307C76" w:rsidRDefault="00EF46F3" w:rsidP="00790B29">
      <w:pPr>
        <w:pStyle w:val="Title"/>
        <w:jc w:val="left"/>
      </w:pPr>
      <w:r>
        <w:t>ChatGPT</w:t>
      </w:r>
      <w:r w:rsidR="00946CBA">
        <w:t>/LLM</w:t>
      </w:r>
      <w:r>
        <w:t xml:space="preserve"> </w:t>
      </w:r>
      <w:proofErr w:type="gramStart"/>
      <w:r>
        <w:t>Log</w:t>
      </w:r>
      <w:r w:rsidR="00DF64BA">
        <w:t xml:space="preserve">  -</w:t>
      </w:r>
      <w:proofErr w:type="gramEnd"/>
      <w:r w:rsidR="00DF64BA">
        <w:t xml:space="preserve"> Document all prompts and output</w:t>
      </w:r>
      <w:r w:rsidR="00296492">
        <w:t xml:space="preserve"> PROJECT 3</w:t>
      </w:r>
    </w:p>
    <w:p w14:paraId="23245E50" w14:textId="44688D09" w:rsidR="00394B1E" w:rsidRDefault="00727CB2" w:rsidP="00790B29">
      <w:pPr>
        <w:rPr>
          <w:color w:val="FF0000"/>
        </w:rPr>
      </w:pPr>
      <w:r>
        <w:rPr>
          <w:color w:val="FF0000"/>
        </w:rPr>
        <w:t>Connor Lariviere</w:t>
      </w:r>
    </w:p>
    <w:p w14:paraId="1E825C73" w14:textId="77777777" w:rsidR="001642A1" w:rsidRDefault="001642A1" w:rsidP="00790B29">
      <w:pPr>
        <w:rPr>
          <w:color w:val="FF0000"/>
        </w:rPr>
      </w:pPr>
    </w:p>
    <w:p w14:paraId="3D6036A8" w14:textId="6968A430" w:rsidR="001642A1" w:rsidRPr="00946CBA" w:rsidRDefault="001642A1" w:rsidP="00790B29">
      <w:pPr>
        <w:rPr>
          <w:color w:val="FF0000"/>
        </w:rPr>
      </w:pPr>
      <w:r>
        <w:rPr>
          <w:color w:val="FF0000"/>
        </w:rPr>
        <w:t>PROMPT: MAJOR FIX ON WALL CHECK</w:t>
      </w:r>
    </w:p>
    <w:p w14:paraId="7D367AA7" w14:textId="77777777" w:rsidR="001642A1" w:rsidRPr="001642A1" w:rsidRDefault="001642A1" w:rsidP="001642A1">
      <w:r w:rsidRPr="001642A1">
        <w:t>Can you help me fix some major bugs in my code I'm unsure what is wrong</w:t>
      </w:r>
    </w:p>
    <w:p w14:paraId="2E0C4AA3" w14:textId="77777777" w:rsidR="001642A1" w:rsidRPr="001642A1" w:rsidRDefault="001642A1" w:rsidP="001642A1">
      <w:r w:rsidRPr="001642A1">
        <w:t>I’ll go through the big logic bugs first rather than nitpicking style. A few of these are “silent killer” bugs: wrong loop variables, integer division, and checking open cells when the assignment wants wall cells.</w:t>
      </w:r>
    </w:p>
    <w:p w14:paraId="28980D55" w14:textId="77777777" w:rsidR="001642A1" w:rsidRPr="001642A1" w:rsidRDefault="001642A1" w:rsidP="001642A1">
      <w:r w:rsidRPr="001642A1">
        <w:t>Thought for 53s</w:t>
      </w:r>
    </w:p>
    <w:p w14:paraId="6C443F9B" w14:textId="77777777" w:rsidR="001642A1" w:rsidRPr="001642A1" w:rsidRDefault="001642A1" w:rsidP="001642A1">
      <w:r w:rsidRPr="001642A1">
        <w:t xml:space="preserve">Yeah — I found several major bugs in your uploaded </w:t>
      </w:r>
      <w:proofErr w:type="spellStart"/>
      <w:r w:rsidRPr="001642A1">
        <w:t>TerrainAnalysis</w:t>
      </w:r>
      <w:proofErr w:type="spellEnd"/>
      <w:r w:rsidRPr="001642A1">
        <w:t xml:space="preserve"> code. The biggest ones are:</w:t>
      </w:r>
    </w:p>
    <w:p w14:paraId="11491353" w14:textId="77777777" w:rsidR="001642A1" w:rsidRPr="001642A1" w:rsidRDefault="001642A1" w:rsidP="001642A1">
      <w:pPr>
        <w:numPr>
          <w:ilvl w:val="0"/>
          <w:numId w:val="19"/>
        </w:numPr>
      </w:pPr>
      <w:proofErr w:type="spellStart"/>
      <w:r w:rsidRPr="001642A1">
        <w:rPr>
          <w:b/>
          <w:bCs/>
        </w:rPr>
        <w:t>distance_to_closest_wall</w:t>
      </w:r>
      <w:proofErr w:type="spellEnd"/>
      <w:r w:rsidRPr="001642A1">
        <w:rPr>
          <w:b/>
          <w:bCs/>
        </w:rPr>
        <w:t xml:space="preserve"> checks empty cells instead of wall cells</w:t>
      </w:r>
      <w:r w:rsidRPr="001642A1">
        <w:t xml:space="preserve">, so openness breaks immediately. </w:t>
      </w:r>
    </w:p>
    <w:p w14:paraId="3B770DED" w14:textId="77777777" w:rsidR="001642A1" w:rsidRPr="001642A1" w:rsidRDefault="001642A1" w:rsidP="001642A1">
      <w:pPr>
        <w:numPr>
          <w:ilvl w:val="0"/>
          <w:numId w:val="19"/>
        </w:numPr>
      </w:pPr>
      <w:proofErr w:type="spellStart"/>
      <w:r w:rsidRPr="001642A1">
        <w:rPr>
          <w:b/>
          <w:bCs/>
        </w:rPr>
        <w:t>analyze_visibility</w:t>
      </w:r>
      <w:proofErr w:type="spellEnd"/>
      <w:r w:rsidRPr="001642A1">
        <w:rPr>
          <w:b/>
          <w:bCs/>
        </w:rPr>
        <w:t xml:space="preserve"> has the wrong loop variables</w:t>
      </w:r>
      <w:r w:rsidRPr="001642A1">
        <w:t xml:space="preserve">, which can cause an infinite loop/crash. </w:t>
      </w:r>
    </w:p>
    <w:p w14:paraId="615E0E78" w14:textId="77777777" w:rsidR="001642A1" w:rsidRPr="001642A1" w:rsidRDefault="001642A1" w:rsidP="001642A1">
      <w:pPr>
        <w:numPr>
          <w:ilvl w:val="0"/>
          <w:numId w:val="19"/>
        </w:numPr>
      </w:pPr>
      <w:r w:rsidRPr="001642A1">
        <w:rPr>
          <w:b/>
          <w:bCs/>
        </w:rPr>
        <w:t>Several neighbor loops use &lt; 1 instead of &lt;= 1</w:t>
      </w:r>
      <w:r w:rsidRPr="001642A1">
        <w:t xml:space="preserve">, so they skip the +1 neighbors. </w:t>
      </w:r>
    </w:p>
    <w:p w14:paraId="705DF578" w14:textId="77777777" w:rsidR="001642A1" w:rsidRPr="001642A1" w:rsidRDefault="001642A1" w:rsidP="001642A1">
      <w:pPr>
        <w:numPr>
          <w:ilvl w:val="0"/>
          <w:numId w:val="19"/>
        </w:numPr>
      </w:pPr>
      <w:r w:rsidRPr="001642A1">
        <w:rPr>
          <w:b/>
          <w:bCs/>
        </w:rPr>
        <w:t>You use integer division like count / 160</w:t>
      </w:r>
      <w:r w:rsidRPr="001642A1">
        <w:t xml:space="preserve">, which turns most values into 0. </w:t>
      </w:r>
    </w:p>
    <w:p w14:paraId="5F9F01AA" w14:textId="77777777" w:rsidR="001642A1" w:rsidRPr="001642A1" w:rsidRDefault="001642A1" w:rsidP="001642A1">
      <w:pPr>
        <w:numPr>
          <w:ilvl w:val="0"/>
          <w:numId w:val="19"/>
        </w:numPr>
      </w:pPr>
      <w:r w:rsidRPr="001642A1">
        <w:rPr>
          <w:b/>
          <w:bCs/>
        </w:rPr>
        <w:t xml:space="preserve">Your FOV dot product vector is not </w:t>
      </w:r>
      <w:proofErr w:type="gramStart"/>
      <w:r w:rsidRPr="001642A1">
        <w:rPr>
          <w:b/>
          <w:bCs/>
        </w:rPr>
        <w:t>normalized</w:t>
      </w:r>
      <w:proofErr w:type="gramEnd"/>
      <w:r w:rsidRPr="001642A1">
        <w:rPr>
          <w:b/>
          <w:bCs/>
        </w:rPr>
        <w:t xml:space="preserve"> and row/</w:t>
      </w:r>
      <w:proofErr w:type="gramStart"/>
      <w:r w:rsidRPr="001642A1">
        <w:rPr>
          <w:b/>
          <w:bCs/>
        </w:rPr>
        <w:t>col</w:t>
      </w:r>
      <w:proofErr w:type="gramEnd"/>
      <w:r w:rsidRPr="001642A1">
        <w:rPr>
          <w:b/>
          <w:bCs/>
        </w:rPr>
        <w:t xml:space="preserve"> are swapped.</w:t>
      </w:r>
      <w:r w:rsidRPr="001642A1">
        <w:t xml:space="preserve"> </w:t>
      </w:r>
    </w:p>
    <w:p w14:paraId="720FC75F" w14:textId="77777777" w:rsidR="001642A1" w:rsidRPr="001642A1" w:rsidRDefault="001642A1" w:rsidP="001642A1">
      <w:pPr>
        <w:numPr>
          <w:ilvl w:val="0"/>
          <w:numId w:val="19"/>
        </w:numPr>
      </w:pPr>
      <w:proofErr w:type="spellStart"/>
      <w:r w:rsidRPr="001642A1">
        <w:rPr>
          <w:b/>
          <w:bCs/>
        </w:rPr>
        <w:t>enemy_field_of_view</w:t>
      </w:r>
      <w:proofErr w:type="spellEnd"/>
      <w:r w:rsidRPr="001642A1">
        <w:rPr>
          <w:b/>
          <w:bCs/>
        </w:rPr>
        <w:t xml:space="preserve"> sets 1 instead of </w:t>
      </w:r>
      <w:proofErr w:type="spellStart"/>
      <w:r w:rsidRPr="001642A1">
        <w:rPr>
          <w:b/>
          <w:bCs/>
        </w:rPr>
        <w:t>occupancyValue</w:t>
      </w:r>
      <w:proofErr w:type="spellEnd"/>
      <w:r w:rsidRPr="001642A1">
        <w:rPr>
          <w:b/>
          <w:bCs/>
        </w:rPr>
        <w:t xml:space="preserve">, breaking </w:t>
      </w:r>
      <w:proofErr w:type="spellStart"/>
      <w:r w:rsidRPr="001642A1">
        <w:rPr>
          <w:b/>
          <w:bCs/>
        </w:rPr>
        <w:t>enemy_find_player</w:t>
      </w:r>
      <w:proofErr w:type="spellEnd"/>
      <w:r w:rsidRPr="001642A1">
        <w:rPr>
          <w:b/>
          <w:bCs/>
        </w:rPr>
        <w:t>.</w:t>
      </w:r>
      <w:r w:rsidRPr="001642A1">
        <w:t xml:space="preserve"> </w:t>
      </w:r>
    </w:p>
    <w:p w14:paraId="626087F0" w14:textId="77777777" w:rsidR="001642A1" w:rsidRPr="001642A1" w:rsidRDefault="001642A1" w:rsidP="001642A1">
      <w:pPr>
        <w:numPr>
          <w:ilvl w:val="0"/>
          <w:numId w:val="19"/>
        </w:numPr>
      </w:pPr>
      <w:proofErr w:type="spellStart"/>
      <w:r w:rsidRPr="001642A1">
        <w:rPr>
          <w:b/>
          <w:bCs/>
        </w:rPr>
        <w:t>enemy_seek_player</w:t>
      </w:r>
      <w:proofErr w:type="spellEnd"/>
      <w:r w:rsidRPr="001642A1">
        <w:rPr>
          <w:b/>
          <w:bCs/>
        </w:rPr>
        <w:t xml:space="preserve"> stores </w:t>
      </w:r>
      <w:proofErr w:type="gramStart"/>
      <w:r w:rsidRPr="001642A1">
        <w:rPr>
          <w:b/>
          <w:bCs/>
        </w:rPr>
        <w:t>float</w:t>
      </w:r>
      <w:proofErr w:type="gramEnd"/>
      <w:r w:rsidRPr="001642A1">
        <w:rPr>
          <w:b/>
          <w:bCs/>
        </w:rPr>
        <w:t xml:space="preserve"> layer values into an int, which destroys decimals.</w:t>
      </w:r>
      <w:r w:rsidRPr="001642A1">
        <w:br/>
        <w:t xml:space="preserve">These all come from the code you uploaded. </w:t>
      </w:r>
    </w:p>
    <w:p w14:paraId="2C4BE8EA" w14:textId="77777777" w:rsidR="001642A1" w:rsidRPr="001642A1" w:rsidRDefault="001642A1" w:rsidP="001642A1">
      <w:r w:rsidRPr="001642A1">
        <w:t>Replace these functions first:</w:t>
      </w:r>
    </w:p>
    <w:p w14:paraId="773333F8" w14:textId="77777777" w:rsidR="001642A1" w:rsidRPr="001642A1" w:rsidRDefault="001642A1" w:rsidP="001642A1">
      <w:r w:rsidRPr="001642A1">
        <w:t xml:space="preserve">float </w:t>
      </w:r>
      <w:proofErr w:type="spellStart"/>
      <w:r w:rsidRPr="001642A1">
        <w:t>distance_to_closest_wall</w:t>
      </w:r>
      <w:proofErr w:type="spellEnd"/>
      <w:r w:rsidRPr="001642A1">
        <w:t>(int row, int col)</w:t>
      </w:r>
      <w:r w:rsidRPr="001642A1">
        <w:br/>
        <w:t>{</w:t>
      </w:r>
      <w:r w:rsidRPr="001642A1">
        <w:br/>
        <w:t xml:space="preserve">    float closest = D3D11_FLOAT32_MAX;</w:t>
      </w:r>
      <w:r w:rsidRPr="001642A1">
        <w:br/>
        <w:t xml:space="preserve">    int height = terrain-&gt;</w:t>
      </w:r>
      <w:proofErr w:type="spellStart"/>
      <w:r w:rsidRPr="001642A1">
        <w:t>get_map_height</w:t>
      </w:r>
      <w:proofErr w:type="spellEnd"/>
      <w:r w:rsidRPr="001642A1">
        <w:t>();</w:t>
      </w:r>
      <w:r w:rsidRPr="001642A1">
        <w:br/>
        <w:t xml:space="preserve">    int width = terrain-&gt;</w:t>
      </w:r>
      <w:proofErr w:type="spellStart"/>
      <w:r w:rsidRPr="001642A1">
        <w:t>get_map_width</w:t>
      </w:r>
      <w:proofErr w:type="spellEnd"/>
      <w:r w:rsidRPr="001642A1">
        <w:t>();</w:t>
      </w:r>
      <w:r w:rsidRPr="001642A1">
        <w:br/>
      </w:r>
      <w:r w:rsidRPr="001642A1">
        <w:br/>
        <w:t xml:space="preserve">    // Go from -1 to height/width so the outside edge counts as a wall</w:t>
      </w:r>
      <w:r w:rsidRPr="001642A1">
        <w:br/>
        <w:t xml:space="preserve">    for (int </w:t>
      </w:r>
      <w:proofErr w:type="spellStart"/>
      <w:r w:rsidRPr="001642A1">
        <w:t>i</w:t>
      </w:r>
      <w:proofErr w:type="spellEnd"/>
      <w:r w:rsidRPr="001642A1">
        <w:t xml:space="preserve"> = -1; </w:t>
      </w:r>
      <w:proofErr w:type="spellStart"/>
      <w:r w:rsidRPr="001642A1">
        <w:t>i</w:t>
      </w:r>
      <w:proofErr w:type="spellEnd"/>
      <w:r w:rsidRPr="001642A1">
        <w:t xml:space="preserve"> &lt;= height; </w:t>
      </w:r>
      <w:proofErr w:type="spellStart"/>
      <w:r w:rsidRPr="001642A1">
        <w:t>i</w:t>
      </w:r>
      <w:proofErr w:type="spellEnd"/>
      <w:r w:rsidRPr="001642A1">
        <w:t>++)</w:t>
      </w:r>
      <w:r w:rsidRPr="001642A1">
        <w:br/>
        <w:t xml:space="preserve">    {</w:t>
      </w:r>
      <w:r w:rsidRPr="001642A1">
        <w:br/>
        <w:t xml:space="preserve">        for (int j = -1; j &lt;= width; </w:t>
      </w:r>
      <w:proofErr w:type="spellStart"/>
      <w:r w:rsidRPr="001642A1">
        <w:t>j++</w:t>
      </w:r>
      <w:proofErr w:type="spellEnd"/>
      <w:r w:rsidRPr="001642A1">
        <w:t>)</w:t>
      </w:r>
      <w:r w:rsidRPr="001642A1">
        <w:br/>
        <w:t xml:space="preserve">        {</w:t>
      </w:r>
      <w:r w:rsidRPr="001642A1">
        <w:br/>
        <w:t xml:space="preserve">            if (!terrain-&gt;</w:t>
      </w:r>
      <w:proofErr w:type="spellStart"/>
      <w:r w:rsidRPr="001642A1">
        <w:t>is_valid_grid_position</w:t>
      </w:r>
      <w:proofErr w:type="spellEnd"/>
      <w:r w:rsidRPr="001642A1">
        <w:t>(</w:t>
      </w:r>
      <w:proofErr w:type="spellStart"/>
      <w:r w:rsidRPr="001642A1">
        <w:t>i</w:t>
      </w:r>
      <w:proofErr w:type="spellEnd"/>
      <w:r w:rsidRPr="001642A1">
        <w:t>, j) || terrain-&gt;</w:t>
      </w:r>
      <w:proofErr w:type="spellStart"/>
      <w:r w:rsidRPr="001642A1">
        <w:t>is_wall</w:t>
      </w:r>
      <w:proofErr w:type="spellEnd"/>
      <w:r w:rsidRPr="001642A1">
        <w:t>(</w:t>
      </w:r>
      <w:proofErr w:type="spellStart"/>
      <w:r w:rsidRPr="001642A1">
        <w:t>i</w:t>
      </w:r>
      <w:proofErr w:type="spellEnd"/>
      <w:r w:rsidRPr="001642A1">
        <w:t>, j))</w:t>
      </w:r>
      <w:r w:rsidRPr="001642A1">
        <w:br/>
        <w:t xml:space="preserve">            {</w:t>
      </w:r>
      <w:r w:rsidRPr="001642A1">
        <w:br/>
        <w:t xml:space="preserve">                float </w:t>
      </w:r>
      <w:proofErr w:type="spellStart"/>
      <w:r w:rsidRPr="001642A1">
        <w:t>rDiff</w:t>
      </w:r>
      <w:proofErr w:type="spellEnd"/>
      <w:r w:rsidRPr="001642A1">
        <w:t xml:space="preserve"> = (float)(row - </w:t>
      </w:r>
      <w:proofErr w:type="spellStart"/>
      <w:r w:rsidRPr="001642A1">
        <w:t>i</w:t>
      </w:r>
      <w:proofErr w:type="spellEnd"/>
      <w:r w:rsidRPr="001642A1">
        <w:t>);</w:t>
      </w:r>
      <w:r w:rsidRPr="001642A1">
        <w:br/>
        <w:t xml:space="preserve">                float </w:t>
      </w:r>
      <w:proofErr w:type="spellStart"/>
      <w:r w:rsidRPr="001642A1">
        <w:t>cDiff</w:t>
      </w:r>
      <w:proofErr w:type="spellEnd"/>
      <w:r w:rsidRPr="001642A1">
        <w:t xml:space="preserve"> = (float)(col - j);</w:t>
      </w:r>
      <w:r w:rsidRPr="001642A1">
        <w:br/>
        <w:t xml:space="preserve">                float distance = std::sqrt((</w:t>
      </w:r>
      <w:proofErr w:type="spellStart"/>
      <w:r w:rsidRPr="001642A1">
        <w:t>rDiff</w:t>
      </w:r>
      <w:proofErr w:type="spellEnd"/>
      <w:r w:rsidRPr="001642A1">
        <w:t xml:space="preserve"> * </w:t>
      </w:r>
      <w:proofErr w:type="spellStart"/>
      <w:r w:rsidRPr="001642A1">
        <w:t>rDiff</w:t>
      </w:r>
      <w:proofErr w:type="spellEnd"/>
      <w:r w:rsidRPr="001642A1">
        <w:t>) + (</w:t>
      </w:r>
      <w:proofErr w:type="spellStart"/>
      <w:r w:rsidRPr="001642A1">
        <w:t>cDiff</w:t>
      </w:r>
      <w:proofErr w:type="spellEnd"/>
      <w:r w:rsidRPr="001642A1">
        <w:t xml:space="preserve"> * </w:t>
      </w:r>
      <w:proofErr w:type="spellStart"/>
      <w:r w:rsidRPr="001642A1">
        <w:t>cDiff</w:t>
      </w:r>
      <w:proofErr w:type="spellEnd"/>
      <w:r w:rsidRPr="001642A1">
        <w:t>));</w:t>
      </w:r>
      <w:r w:rsidRPr="001642A1">
        <w:br/>
      </w:r>
      <w:r w:rsidRPr="001642A1">
        <w:br/>
        <w:t xml:space="preserve">                if (distance &lt; closest)</w:t>
      </w:r>
      <w:r w:rsidRPr="001642A1">
        <w:br/>
        <w:t xml:space="preserve">                {</w:t>
      </w:r>
      <w:r w:rsidRPr="001642A1">
        <w:br/>
      </w:r>
      <w:r w:rsidRPr="001642A1">
        <w:lastRenderedPageBreak/>
        <w:t xml:space="preserve">                    closest = distance;</w:t>
      </w:r>
      <w:r w:rsidRPr="001642A1">
        <w:br/>
        <w:t xml:space="preserve">                }</w:t>
      </w:r>
      <w:r w:rsidRPr="001642A1">
        <w:br/>
        <w:t xml:space="preserve">            }</w:t>
      </w:r>
      <w:r w:rsidRPr="001642A1">
        <w:br/>
        <w:t xml:space="preserve">        }</w:t>
      </w:r>
      <w:r w:rsidRPr="001642A1">
        <w:br/>
        <w:t xml:space="preserve">    }</w:t>
      </w:r>
      <w:r w:rsidRPr="001642A1">
        <w:br/>
      </w:r>
      <w:r w:rsidRPr="001642A1">
        <w:br/>
        <w:t xml:space="preserve">    return closest;</w:t>
      </w:r>
      <w:r w:rsidRPr="001642A1">
        <w:br/>
        <w:t>}</w:t>
      </w:r>
    </w:p>
    <w:p w14:paraId="05E7A0BA" w14:textId="220DAA5B" w:rsidR="00DF7A63" w:rsidRDefault="00DF7A63"/>
    <w:p w14:paraId="05A775DD" w14:textId="77777777" w:rsidR="001642A1" w:rsidRDefault="001642A1"/>
    <w:p w14:paraId="23821424" w14:textId="77777777" w:rsidR="001642A1" w:rsidRPr="001642A1" w:rsidRDefault="001642A1" w:rsidP="001642A1">
      <w:r w:rsidRPr="001642A1">
        <w:t>Can you help me fix some major bugs in my code I'm unsure what is wrong</w:t>
      </w:r>
    </w:p>
    <w:p w14:paraId="504B7FD8" w14:textId="77777777" w:rsidR="001642A1" w:rsidRPr="001642A1" w:rsidRDefault="001642A1" w:rsidP="001642A1">
      <w:r w:rsidRPr="001642A1">
        <w:t>I’ll go through the big logic bugs first rather than nitpicking style. A few of these are “silent killer” bugs: wrong loop variables, integer division, and checking open cells when the assignment wants wall cells.</w:t>
      </w:r>
    </w:p>
    <w:p w14:paraId="7B746858" w14:textId="77777777" w:rsidR="001642A1" w:rsidRDefault="001642A1" w:rsidP="001642A1">
      <w:r w:rsidRPr="001642A1">
        <w:t>Thought for 53s</w:t>
      </w:r>
    </w:p>
    <w:p w14:paraId="4DEA59AF" w14:textId="77777777" w:rsidR="001642A1" w:rsidRDefault="001642A1" w:rsidP="001642A1"/>
    <w:p w14:paraId="5F42603E" w14:textId="69CE2073" w:rsidR="001642A1" w:rsidRPr="001642A1" w:rsidRDefault="001642A1" w:rsidP="001642A1">
      <w:pPr>
        <w:rPr>
          <w:color w:val="EE0000"/>
        </w:rPr>
      </w:pPr>
      <w:r w:rsidRPr="001642A1">
        <w:rPr>
          <w:color w:val="EE0000"/>
        </w:rPr>
        <w:t>RESPONSE:</w:t>
      </w:r>
    </w:p>
    <w:p w14:paraId="3BD3E0DE" w14:textId="77777777" w:rsidR="001642A1" w:rsidRPr="001642A1" w:rsidRDefault="001642A1" w:rsidP="001642A1">
      <w:r w:rsidRPr="001642A1">
        <w:t xml:space="preserve">Yeah — I found several major bugs in your uploaded </w:t>
      </w:r>
      <w:proofErr w:type="spellStart"/>
      <w:r w:rsidRPr="001642A1">
        <w:t>TerrainAnalysis</w:t>
      </w:r>
      <w:proofErr w:type="spellEnd"/>
      <w:r w:rsidRPr="001642A1">
        <w:t xml:space="preserve"> code. The biggest ones are:</w:t>
      </w:r>
    </w:p>
    <w:p w14:paraId="4A6689E0" w14:textId="77777777" w:rsidR="001642A1" w:rsidRPr="001642A1" w:rsidRDefault="001642A1" w:rsidP="001642A1">
      <w:pPr>
        <w:numPr>
          <w:ilvl w:val="0"/>
          <w:numId w:val="18"/>
        </w:numPr>
      </w:pPr>
      <w:proofErr w:type="spellStart"/>
      <w:r w:rsidRPr="001642A1">
        <w:rPr>
          <w:b/>
          <w:bCs/>
        </w:rPr>
        <w:t>distance_to_closest_wall</w:t>
      </w:r>
      <w:proofErr w:type="spellEnd"/>
      <w:r w:rsidRPr="001642A1">
        <w:rPr>
          <w:b/>
          <w:bCs/>
        </w:rPr>
        <w:t xml:space="preserve"> checks empty cells instead of wall cells</w:t>
      </w:r>
      <w:r w:rsidRPr="001642A1">
        <w:t xml:space="preserve">, so openness breaks immediately. </w:t>
      </w:r>
    </w:p>
    <w:p w14:paraId="5AC43F6C" w14:textId="77777777" w:rsidR="001642A1" w:rsidRPr="001642A1" w:rsidRDefault="001642A1" w:rsidP="001642A1">
      <w:pPr>
        <w:numPr>
          <w:ilvl w:val="0"/>
          <w:numId w:val="18"/>
        </w:numPr>
      </w:pPr>
      <w:proofErr w:type="spellStart"/>
      <w:r w:rsidRPr="001642A1">
        <w:rPr>
          <w:b/>
          <w:bCs/>
        </w:rPr>
        <w:t>analyze_visibility</w:t>
      </w:r>
      <w:proofErr w:type="spellEnd"/>
      <w:r w:rsidRPr="001642A1">
        <w:rPr>
          <w:b/>
          <w:bCs/>
        </w:rPr>
        <w:t xml:space="preserve"> has the wrong loop variables</w:t>
      </w:r>
      <w:r w:rsidRPr="001642A1">
        <w:t xml:space="preserve">, which can cause an infinite loop/crash. </w:t>
      </w:r>
    </w:p>
    <w:p w14:paraId="35C20566" w14:textId="77777777" w:rsidR="001642A1" w:rsidRPr="001642A1" w:rsidRDefault="001642A1" w:rsidP="001642A1">
      <w:pPr>
        <w:numPr>
          <w:ilvl w:val="0"/>
          <w:numId w:val="18"/>
        </w:numPr>
      </w:pPr>
      <w:r w:rsidRPr="001642A1">
        <w:rPr>
          <w:b/>
          <w:bCs/>
        </w:rPr>
        <w:t>Several neighbor loops use &lt; 1 instead of &lt;= 1</w:t>
      </w:r>
      <w:r w:rsidRPr="001642A1">
        <w:t xml:space="preserve">, so they skip the +1 neighbors. </w:t>
      </w:r>
    </w:p>
    <w:p w14:paraId="6F55FADC" w14:textId="77777777" w:rsidR="001642A1" w:rsidRPr="001642A1" w:rsidRDefault="001642A1" w:rsidP="001642A1">
      <w:pPr>
        <w:numPr>
          <w:ilvl w:val="0"/>
          <w:numId w:val="18"/>
        </w:numPr>
      </w:pPr>
      <w:r w:rsidRPr="001642A1">
        <w:rPr>
          <w:b/>
          <w:bCs/>
        </w:rPr>
        <w:t>You use integer division like count / 160</w:t>
      </w:r>
      <w:r w:rsidRPr="001642A1">
        <w:t xml:space="preserve">, which turns most values into 0. </w:t>
      </w:r>
    </w:p>
    <w:p w14:paraId="5085BDD6" w14:textId="77777777" w:rsidR="001642A1" w:rsidRPr="001642A1" w:rsidRDefault="001642A1" w:rsidP="001642A1">
      <w:pPr>
        <w:numPr>
          <w:ilvl w:val="0"/>
          <w:numId w:val="18"/>
        </w:numPr>
      </w:pPr>
      <w:r w:rsidRPr="001642A1">
        <w:rPr>
          <w:b/>
          <w:bCs/>
        </w:rPr>
        <w:t xml:space="preserve">Your FOV dot product vector is not </w:t>
      </w:r>
      <w:proofErr w:type="gramStart"/>
      <w:r w:rsidRPr="001642A1">
        <w:rPr>
          <w:b/>
          <w:bCs/>
        </w:rPr>
        <w:t>normalized</w:t>
      </w:r>
      <w:proofErr w:type="gramEnd"/>
      <w:r w:rsidRPr="001642A1">
        <w:rPr>
          <w:b/>
          <w:bCs/>
        </w:rPr>
        <w:t xml:space="preserve"> and row/</w:t>
      </w:r>
      <w:proofErr w:type="gramStart"/>
      <w:r w:rsidRPr="001642A1">
        <w:rPr>
          <w:b/>
          <w:bCs/>
        </w:rPr>
        <w:t>col</w:t>
      </w:r>
      <w:proofErr w:type="gramEnd"/>
      <w:r w:rsidRPr="001642A1">
        <w:rPr>
          <w:b/>
          <w:bCs/>
        </w:rPr>
        <w:t xml:space="preserve"> are swapped.</w:t>
      </w:r>
      <w:r w:rsidRPr="001642A1">
        <w:t xml:space="preserve"> </w:t>
      </w:r>
    </w:p>
    <w:p w14:paraId="35D09495" w14:textId="77777777" w:rsidR="001642A1" w:rsidRPr="001642A1" w:rsidRDefault="001642A1" w:rsidP="001642A1">
      <w:pPr>
        <w:numPr>
          <w:ilvl w:val="0"/>
          <w:numId w:val="18"/>
        </w:numPr>
      </w:pPr>
      <w:proofErr w:type="spellStart"/>
      <w:r w:rsidRPr="001642A1">
        <w:rPr>
          <w:b/>
          <w:bCs/>
        </w:rPr>
        <w:t>enemy_field_of_view</w:t>
      </w:r>
      <w:proofErr w:type="spellEnd"/>
      <w:r w:rsidRPr="001642A1">
        <w:rPr>
          <w:b/>
          <w:bCs/>
        </w:rPr>
        <w:t xml:space="preserve"> sets 1 instead of </w:t>
      </w:r>
      <w:proofErr w:type="spellStart"/>
      <w:r w:rsidRPr="001642A1">
        <w:rPr>
          <w:b/>
          <w:bCs/>
        </w:rPr>
        <w:t>occupancyValue</w:t>
      </w:r>
      <w:proofErr w:type="spellEnd"/>
      <w:r w:rsidRPr="001642A1">
        <w:rPr>
          <w:b/>
          <w:bCs/>
        </w:rPr>
        <w:t xml:space="preserve">, breaking </w:t>
      </w:r>
      <w:proofErr w:type="spellStart"/>
      <w:r w:rsidRPr="001642A1">
        <w:rPr>
          <w:b/>
          <w:bCs/>
        </w:rPr>
        <w:t>enemy_find_player</w:t>
      </w:r>
      <w:proofErr w:type="spellEnd"/>
      <w:r w:rsidRPr="001642A1">
        <w:rPr>
          <w:b/>
          <w:bCs/>
        </w:rPr>
        <w:t>.</w:t>
      </w:r>
      <w:r w:rsidRPr="001642A1">
        <w:t xml:space="preserve"> </w:t>
      </w:r>
    </w:p>
    <w:p w14:paraId="1DE0E9CE" w14:textId="77777777" w:rsidR="001642A1" w:rsidRPr="001642A1" w:rsidRDefault="001642A1" w:rsidP="001642A1">
      <w:pPr>
        <w:numPr>
          <w:ilvl w:val="0"/>
          <w:numId w:val="18"/>
        </w:numPr>
      </w:pPr>
      <w:proofErr w:type="spellStart"/>
      <w:r w:rsidRPr="001642A1">
        <w:rPr>
          <w:b/>
          <w:bCs/>
        </w:rPr>
        <w:t>enemy_seek_player</w:t>
      </w:r>
      <w:proofErr w:type="spellEnd"/>
      <w:r w:rsidRPr="001642A1">
        <w:rPr>
          <w:b/>
          <w:bCs/>
        </w:rPr>
        <w:t xml:space="preserve"> stores </w:t>
      </w:r>
      <w:proofErr w:type="gramStart"/>
      <w:r w:rsidRPr="001642A1">
        <w:rPr>
          <w:b/>
          <w:bCs/>
        </w:rPr>
        <w:t>float</w:t>
      </w:r>
      <w:proofErr w:type="gramEnd"/>
      <w:r w:rsidRPr="001642A1">
        <w:rPr>
          <w:b/>
          <w:bCs/>
        </w:rPr>
        <w:t xml:space="preserve"> layer values into an int, which destroys decimals.</w:t>
      </w:r>
      <w:r w:rsidRPr="001642A1">
        <w:br/>
        <w:t xml:space="preserve">These all come from the code you uploaded. </w:t>
      </w:r>
    </w:p>
    <w:p w14:paraId="587636DC" w14:textId="77777777" w:rsidR="001642A1" w:rsidRPr="001642A1" w:rsidRDefault="001642A1" w:rsidP="001642A1">
      <w:r w:rsidRPr="001642A1">
        <w:t>Replace these functions first:</w:t>
      </w:r>
    </w:p>
    <w:p w14:paraId="4A238A83" w14:textId="77777777" w:rsidR="001642A1" w:rsidRPr="001642A1" w:rsidRDefault="001642A1" w:rsidP="001642A1">
      <w:r w:rsidRPr="001642A1">
        <w:t xml:space="preserve">float </w:t>
      </w:r>
      <w:proofErr w:type="spellStart"/>
      <w:r w:rsidRPr="001642A1">
        <w:t>distance_to_closest_wall</w:t>
      </w:r>
      <w:proofErr w:type="spellEnd"/>
      <w:r w:rsidRPr="001642A1">
        <w:t>(int row, int col)</w:t>
      </w:r>
      <w:r w:rsidRPr="001642A1">
        <w:br/>
        <w:t>{</w:t>
      </w:r>
      <w:r w:rsidRPr="001642A1">
        <w:br/>
        <w:t xml:space="preserve">    float closest = D3D11_FLOAT32_MAX;</w:t>
      </w:r>
      <w:r w:rsidRPr="001642A1">
        <w:br/>
        <w:t xml:space="preserve">    int height = terrain-&gt;</w:t>
      </w:r>
      <w:proofErr w:type="spellStart"/>
      <w:r w:rsidRPr="001642A1">
        <w:t>get_map_height</w:t>
      </w:r>
      <w:proofErr w:type="spellEnd"/>
      <w:r w:rsidRPr="001642A1">
        <w:t>();</w:t>
      </w:r>
      <w:r w:rsidRPr="001642A1">
        <w:br/>
        <w:t xml:space="preserve">    int width = terrain-&gt;</w:t>
      </w:r>
      <w:proofErr w:type="spellStart"/>
      <w:r w:rsidRPr="001642A1">
        <w:t>get_map_width</w:t>
      </w:r>
      <w:proofErr w:type="spellEnd"/>
      <w:r w:rsidRPr="001642A1">
        <w:t>();</w:t>
      </w:r>
      <w:r w:rsidRPr="001642A1">
        <w:br/>
      </w:r>
      <w:r w:rsidRPr="001642A1">
        <w:br/>
        <w:t xml:space="preserve">    // Go from -1 to height/width so the outside edge counts as a wall</w:t>
      </w:r>
      <w:r w:rsidRPr="001642A1">
        <w:br/>
        <w:t xml:space="preserve">    for (int </w:t>
      </w:r>
      <w:proofErr w:type="spellStart"/>
      <w:r w:rsidRPr="001642A1">
        <w:t>i</w:t>
      </w:r>
      <w:proofErr w:type="spellEnd"/>
      <w:r w:rsidRPr="001642A1">
        <w:t xml:space="preserve"> = -1; </w:t>
      </w:r>
      <w:proofErr w:type="spellStart"/>
      <w:r w:rsidRPr="001642A1">
        <w:t>i</w:t>
      </w:r>
      <w:proofErr w:type="spellEnd"/>
      <w:r w:rsidRPr="001642A1">
        <w:t xml:space="preserve"> &lt;= height; </w:t>
      </w:r>
      <w:proofErr w:type="spellStart"/>
      <w:r w:rsidRPr="001642A1">
        <w:t>i</w:t>
      </w:r>
      <w:proofErr w:type="spellEnd"/>
      <w:r w:rsidRPr="001642A1">
        <w:t>++)</w:t>
      </w:r>
      <w:r w:rsidRPr="001642A1">
        <w:br/>
        <w:t xml:space="preserve">    {</w:t>
      </w:r>
      <w:r w:rsidRPr="001642A1">
        <w:br/>
        <w:t xml:space="preserve">        for (int j = -1; j &lt;= width; </w:t>
      </w:r>
      <w:proofErr w:type="spellStart"/>
      <w:r w:rsidRPr="001642A1">
        <w:t>j++</w:t>
      </w:r>
      <w:proofErr w:type="spellEnd"/>
      <w:r w:rsidRPr="001642A1">
        <w:t>)</w:t>
      </w:r>
      <w:r w:rsidRPr="001642A1">
        <w:br/>
        <w:t xml:space="preserve">        {</w:t>
      </w:r>
      <w:r w:rsidRPr="001642A1">
        <w:br/>
        <w:t xml:space="preserve">            if (!terrain-&gt;</w:t>
      </w:r>
      <w:proofErr w:type="spellStart"/>
      <w:r w:rsidRPr="001642A1">
        <w:t>is_valid_grid_position</w:t>
      </w:r>
      <w:proofErr w:type="spellEnd"/>
      <w:r w:rsidRPr="001642A1">
        <w:t>(</w:t>
      </w:r>
      <w:proofErr w:type="spellStart"/>
      <w:r w:rsidRPr="001642A1">
        <w:t>i</w:t>
      </w:r>
      <w:proofErr w:type="spellEnd"/>
      <w:r w:rsidRPr="001642A1">
        <w:t>, j) || terrain-&gt;</w:t>
      </w:r>
      <w:proofErr w:type="spellStart"/>
      <w:r w:rsidRPr="001642A1">
        <w:t>is_wall</w:t>
      </w:r>
      <w:proofErr w:type="spellEnd"/>
      <w:r w:rsidRPr="001642A1">
        <w:t>(</w:t>
      </w:r>
      <w:proofErr w:type="spellStart"/>
      <w:r w:rsidRPr="001642A1">
        <w:t>i</w:t>
      </w:r>
      <w:proofErr w:type="spellEnd"/>
      <w:r w:rsidRPr="001642A1">
        <w:t>, j))</w:t>
      </w:r>
      <w:r w:rsidRPr="001642A1">
        <w:br/>
        <w:t xml:space="preserve">            {</w:t>
      </w:r>
      <w:r w:rsidRPr="001642A1">
        <w:br/>
      </w:r>
      <w:r w:rsidRPr="001642A1">
        <w:lastRenderedPageBreak/>
        <w:t xml:space="preserve">                float </w:t>
      </w:r>
      <w:proofErr w:type="spellStart"/>
      <w:r w:rsidRPr="001642A1">
        <w:t>rDiff</w:t>
      </w:r>
      <w:proofErr w:type="spellEnd"/>
      <w:r w:rsidRPr="001642A1">
        <w:t xml:space="preserve"> = (float)(row - </w:t>
      </w:r>
      <w:proofErr w:type="spellStart"/>
      <w:r w:rsidRPr="001642A1">
        <w:t>i</w:t>
      </w:r>
      <w:proofErr w:type="spellEnd"/>
      <w:r w:rsidRPr="001642A1">
        <w:t>);</w:t>
      </w:r>
      <w:r w:rsidRPr="001642A1">
        <w:br/>
        <w:t xml:space="preserve">                float </w:t>
      </w:r>
      <w:proofErr w:type="spellStart"/>
      <w:r w:rsidRPr="001642A1">
        <w:t>cDiff</w:t>
      </w:r>
      <w:proofErr w:type="spellEnd"/>
      <w:r w:rsidRPr="001642A1">
        <w:t xml:space="preserve"> = (float)(col - j);</w:t>
      </w:r>
      <w:r w:rsidRPr="001642A1">
        <w:br/>
        <w:t xml:space="preserve">                float distance = std::sqrt((</w:t>
      </w:r>
      <w:proofErr w:type="spellStart"/>
      <w:r w:rsidRPr="001642A1">
        <w:t>rDiff</w:t>
      </w:r>
      <w:proofErr w:type="spellEnd"/>
      <w:r w:rsidRPr="001642A1">
        <w:t xml:space="preserve"> * </w:t>
      </w:r>
      <w:proofErr w:type="spellStart"/>
      <w:r w:rsidRPr="001642A1">
        <w:t>rDiff</w:t>
      </w:r>
      <w:proofErr w:type="spellEnd"/>
      <w:r w:rsidRPr="001642A1">
        <w:t>) + (</w:t>
      </w:r>
      <w:proofErr w:type="spellStart"/>
      <w:r w:rsidRPr="001642A1">
        <w:t>cDiff</w:t>
      </w:r>
      <w:proofErr w:type="spellEnd"/>
      <w:r w:rsidRPr="001642A1">
        <w:t xml:space="preserve"> * </w:t>
      </w:r>
      <w:proofErr w:type="spellStart"/>
      <w:r w:rsidRPr="001642A1">
        <w:t>cDiff</w:t>
      </w:r>
      <w:proofErr w:type="spellEnd"/>
      <w:r w:rsidRPr="001642A1">
        <w:t>));</w:t>
      </w:r>
      <w:r w:rsidRPr="001642A1">
        <w:br/>
      </w:r>
      <w:r w:rsidRPr="001642A1">
        <w:br/>
        <w:t xml:space="preserve">                if (distance &lt; closest)</w:t>
      </w:r>
      <w:r w:rsidRPr="001642A1">
        <w:br/>
        <w:t xml:space="preserve">                {</w:t>
      </w:r>
      <w:r w:rsidRPr="001642A1">
        <w:br/>
        <w:t xml:space="preserve">                    closest = distance;</w:t>
      </w:r>
      <w:r w:rsidRPr="001642A1">
        <w:br/>
        <w:t xml:space="preserve">                }</w:t>
      </w:r>
      <w:r w:rsidRPr="001642A1">
        <w:br/>
        <w:t xml:space="preserve">            }</w:t>
      </w:r>
      <w:r w:rsidRPr="001642A1">
        <w:br/>
        <w:t xml:space="preserve">        }</w:t>
      </w:r>
      <w:r w:rsidRPr="001642A1">
        <w:br/>
        <w:t xml:space="preserve">    }</w:t>
      </w:r>
      <w:r w:rsidRPr="001642A1">
        <w:br/>
      </w:r>
      <w:r w:rsidRPr="001642A1">
        <w:br/>
        <w:t xml:space="preserve">    return closest;</w:t>
      </w:r>
      <w:r w:rsidRPr="001642A1">
        <w:br/>
        <w:t>}</w:t>
      </w:r>
    </w:p>
    <w:p w14:paraId="6E498F66" w14:textId="23215EBC" w:rsidR="00A053E3" w:rsidRDefault="00A053E3"/>
    <w:p w14:paraId="417CE667" w14:textId="77777777" w:rsidR="004F1DD0" w:rsidRDefault="004F1DD0"/>
    <w:p w14:paraId="60572490" w14:textId="04F90570" w:rsidR="004F1DD0" w:rsidRPr="004F1DD0" w:rsidRDefault="004F1DD0">
      <w:pPr>
        <w:rPr>
          <w:color w:val="EE0000"/>
        </w:rPr>
      </w:pPr>
      <w:r w:rsidRPr="004F1DD0">
        <w:rPr>
          <w:color w:val="EE0000"/>
        </w:rPr>
        <w:t>PROMPT 2:</w:t>
      </w:r>
    </w:p>
    <w:p w14:paraId="511F0DA7" w14:textId="77777777" w:rsidR="004F1DD0" w:rsidRDefault="004F1DD0"/>
    <w:p w14:paraId="519B221B" w14:textId="77777777" w:rsidR="004F1DD0" w:rsidRPr="004F1DD0" w:rsidRDefault="004F1DD0" w:rsidP="004F1DD0">
      <w:r w:rsidRPr="004F1DD0">
        <w:t>#include &lt;</w:t>
      </w:r>
      <w:proofErr w:type="spellStart"/>
      <w:r w:rsidRPr="004F1DD0">
        <w:t>pch.h</w:t>
      </w:r>
      <w:proofErr w:type="spellEnd"/>
      <w:r w:rsidRPr="004F1DD0">
        <w:t>&gt;</w:t>
      </w:r>
      <w:r w:rsidRPr="004F1DD0">
        <w:br/>
        <w:t>#include "Terrain/</w:t>
      </w:r>
      <w:proofErr w:type="spellStart"/>
      <w:r w:rsidRPr="004F1DD0">
        <w:t>TerrainAnalysis.h</w:t>
      </w:r>
      <w:proofErr w:type="spellEnd"/>
      <w:r w:rsidRPr="004F1DD0">
        <w:t>"</w:t>
      </w:r>
      <w:r w:rsidRPr="004F1DD0">
        <w:br/>
        <w:t>#include "Terrain/</w:t>
      </w:r>
      <w:proofErr w:type="spellStart"/>
      <w:r w:rsidRPr="004F1DD0">
        <w:t>MapMath.h</w:t>
      </w:r>
      <w:proofErr w:type="spellEnd"/>
      <w:r w:rsidRPr="004F1DD0">
        <w:t>"</w:t>
      </w:r>
      <w:r w:rsidRPr="004F1DD0">
        <w:br/>
        <w:t>#include "Agent/</w:t>
      </w:r>
      <w:proofErr w:type="spellStart"/>
      <w:r w:rsidRPr="004F1DD0">
        <w:t>AStarAgent.h</w:t>
      </w:r>
      <w:proofErr w:type="spellEnd"/>
      <w:r w:rsidRPr="004F1DD0">
        <w:t>"</w:t>
      </w:r>
      <w:r w:rsidRPr="004F1DD0">
        <w:br/>
        <w:t>#include "Terrain/</w:t>
      </w:r>
      <w:proofErr w:type="spellStart"/>
      <w:r w:rsidRPr="004F1DD0">
        <w:t>MapLayer.h</w:t>
      </w:r>
      <w:proofErr w:type="spellEnd"/>
      <w:r w:rsidRPr="004F1DD0">
        <w:t>"</w:t>
      </w:r>
      <w:r w:rsidRPr="004F1DD0">
        <w:br/>
        <w:t>#include "Projects/</w:t>
      </w:r>
      <w:proofErr w:type="spellStart"/>
      <w:r w:rsidRPr="004F1DD0">
        <w:t>ProjectThree.h</w:t>
      </w:r>
      <w:proofErr w:type="spellEnd"/>
      <w:r w:rsidRPr="004F1DD0">
        <w:t>"</w:t>
      </w:r>
    </w:p>
    <w:p w14:paraId="47784006" w14:textId="77777777" w:rsidR="004F1DD0" w:rsidRPr="004F1DD0" w:rsidRDefault="004F1DD0" w:rsidP="004F1DD0">
      <w:proofErr w:type="gramStart"/>
      <w:r w:rsidRPr="004F1DD0">
        <w:t>#include</w:t>
      </w:r>
      <w:proofErr w:type="gramEnd"/>
      <w:r w:rsidRPr="004F1DD0">
        <w:t xml:space="preserve"> &lt;iostream&gt;</w:t>
      </w:r>
    </w:p>
    <w:p w14:paraId="6B3CF454" w14:textId="77777777" w:rsidR="004F1DD0" w:rsidRPr="004F1DD0" w:rsidRDefault="004F1DD0" w:rsidP="004F1DD0">
      <w:r w:rsidRPr="004F1DD0">
        <w:t xml:space="preserve">bool </w:t>
      </w:r>
      <w:proofErr w:type="spellStart"/>
      <w:proofErr w:type="gramStart"/>
      <w:r w:rsidRPr="004F1DD0">
        <w:t>ProjectThree</w:t>
      </w:r>
      <w:proofErr w:type="spellEnd"/>
      <w:r w:rsidRPr="004F1DD0">
        <w:t>::</w:t>
      </w:r>
      <w:proofErr w:type="spellStart"/>
      <w:proofErr w:type="gramEnd"/>
      <w:r w:rsidRPr="004F1DD0">
        <w:t>implemented_fog_of_</w:t>
      </w:r>
      <w:proofErr w:type="gramStart"/>
      <w:r w:rsidRPr="004F1DD0">
        <w:t>war</w:t>
      </w:r>
      <w:proofErr w:type="spellEnd"/>
      <w:r w:rsidRPr="004F1DD0">
        <w:t>(</w:t>
      </w:r>
      <w:proofErr w:type="gramEnd"/>
      <w:r w:rsidRPr="004F1DD0">
        <w:t>) const // extra credit</w:t>
      </w:r>
      <w:r w:rsidRPr="004F1DD0">
        <w:br/>
        <w:t>{</w:t>
      </w:r>
      <w:r w:rsidRPr="004F1DD0">
        <w:br/>
        <w:t>return false;</w:t>
      </w:r>
      <w:r w:rsidRPr="004F1DD0">
        <w:br/>
        <w:t>}</w:t>
      </w:r>
    </w:p>
    <w:p w14:paraId="1C7625AA" w14:textId="77777777" w:rsidR="004F1DD0" w:rsidRPr="004F1DD0" w:rsidRDefault="004F1DD0" w:rsidP="004F1DD0">
      <w:r w:rsidRPr="004F1DD0">
        <w:t xml:space="preserve">float </w:t>
      </w:r>
      <w:proofErr w:type="spellStart"/>
      <w:r w:rsidRPr="004F1DD0">
        <w:t>distance_to_closest_</w:t>
      </w:r>
      <w:proofErr w:type="gramStart"/>
      <w:r w:rsidRPr="004F1DD0">
        <w:t>wall</w:t>
      </w:r>
      <w:proofErr w:type="spellEnd"/>
      <w:r w:rsidRPr="004F1DD0">
        <w:t>(</w:t>
      </w:r>
      <w:proofErr w:type="gramEnd"/>
      <w:r w:rsidRPr="004F1DD0">
        <w:t>int row, int col)</w:t>
      </w:r>
      <w:r w:rsidRPr="004F1DD0">
        <w:br/>
        <w:t>{</w:t>
      </w:r>
      <w:r w:rsidRPr="004F1DD0">
        <w:br/>
        <w:t xml:space="preserve">/* Check the </w:t>
      </w:r>
      <w:proofErr w:type="spellStart"/>
      <w:r w:rsidRPr="004F1DD0">
        <w:t>euclidean</w:t>
      </w:r>
      <w:proofErr w:type="spellEnd"/>
      <w:r w:rsidRPr="004F1DD0">
        <w:t xml:space="preserve"> distance from the given cell to every other wall cell,</w:t>
      </w:r>
      <w:r w:rsidRPr="004F1DD0">
        <w:br/>
        <w:t xml:space="preserve">with cells outside the map bounds treated as </w:t>
      </w:r>
      <w:proofErr w:type="gramStart"/>
      <w:r w:rsidRPr="004F1DD0">
        <w:t>walls, and</w:t>
      </w:r>
      <w:proofErr w:type="gramEnd"/>
      <w:r w:rsidRPr="004F1DD0">
        <w:t xml:space="preserve"> return the smallest</w:t>
      </w:r>
      <w:r w:rsidRPr="004F1DD0">
        <w:br/>
        <w:t xml:space="preserve">distance. Make use of the </w:t>
      </w:r>
      <w:proofErr w:type="spellStart"/>
      <w:r w:rsidRPr="004F1DD0">
        <w:t>is_valid_grid_position</w:t>
      </w:r>
      <w:proofErr w:type="spellEnd"/>
      <w:r w:rsidRPr="004F1DD0">
        <w:t xml:space="preserve"> and </w:t>
      </w:r>
      <w:proofErr w:type="spellStart"/>
      <w:r w:rsidRPr="004F1DD0">
        <w:t>is_wall</w:t>
      </w:r>
      <w:proofErr w:type="spellEnd"/>
      <w:r w:rsidRPr="004F1DD0">
        <w:t xml:space="preserve"> member</w:t>
      </w:r>
      <w:r w:rsidRPr="004F1DD0">
        <w:br/>
        <w:t>functions in the global terrain to determine if a cell is within map bounds</w:t>
      </w:r>
      <w:r w:rsidRPr="004F1DD0">
        <w:br/>
        <w:t>and a wall, respectively. */</w:t>
      </w:r>
      <w:r w:rsidRPr="004F1DD0">
        <w:br/>
        <w:t>int height = terrain-&gt;</w:t>
      </w:r>
      <w:proofErr w:type="spellStart"/>
      <w:r w:rsidRPr="004F1DD0">
        <w:t>get_map_</w:t>
      </w:r>
      <w:proofErr w:type="gramStart"/>
      <w:r w:rsidRPr="004F1DD0">
        <w:t>height</w:t>
      </w:r>
      <w:proofErr w:type="spellEnd"/>
      <w:r w:rsidRPr="004F1DD0">
        <w:t>(</w:t>
      </w:r>
      <w:proofErr w:type="gramEnd"/>
      <w:r w:rsidRPr="004F1DD0">
        <w:t>);</w:t>
      </w:r>
      <w:r w:rsidRPr="004F1DD0">
        <w:br/>
        <w:t>int width = terrain-&gt;</w:t>
      </w:r>
      <w:proofErr w:type="spellStart"/>
      <w:r w:rsidRPr="004F1DD0">
        <w:t>get_map_</w:t>
      </w:r>
      <w:proofErr w:type="gramStart"/>
      <w:r w:rsidRPr="004F1DD0">
        <w:t>width</w:t>
      </w:r>
      <w:proofErr w:type="spellEnd"/>
      <w:r w:rsidRPr="004F1DD0">
        <w:t>(</w:t>
      </w:r>
      <w:proofErr w:type="gramEnd"/>
      <w:r w:rsidRPr="004F1DD0">
        <w:t>);</w:t>
      </w:r>
    </w:p>
    <w:p w14:paraId="7B8FBB01" w14:textId="77777777" w:rsidR="004F1DD0" w:rsidRPr="004F1DD0" w:rsidRDefault="004F1DD0" w:rsidP="004F1DD0">
      <w:r w:rsidRPr="004F1DD0">
        <w:t>float closest = D3D11_FLOAT32_MAX;</w:t>
      </w:r>
    </w:p>
    <w:p w14:paraId="540603CF" w14:textId="77777777" w:rsidR="004F1DD0" w:rsidRPr="004F1DD0" w:rsidRDefault="004F1DD0" w:rsidP="004F1DD0"/>
    <w:p w14:paraId="05CCEC27" w14:textId="77777777" w:rsidR="004F1DD0" w:rsidRPr="004F1DD0" w:rsidRDefault="004F1DD0" w:rsidP="004F1DD0">
      <w:r w:rsidRPr="004F1DD0">
        <w:t xml:space="preserve">    for (int </w:t>
      </w:r>
      <w:proofErr w:type="spellStart"/>
      <w:r w:rsidRPr="004F1DD0">
        <w:t>i</w:t>
      </w:r>
      <w:proofErr w:type="spellEnd"/>
      <w:r w:rsidRPr="004F1DD0">
        <w:t xml:space="preserve"> = -1; </w:t>
      </w:r>
      <w:proofErr w:type="spellStart"/>
      <w:r w:rsidRPr="004F1DD0">
        <w:t>i</w:t>
      </w:r>
      <w:proofErr w:type="spellEnd"/>
      <w:r w:rsidRPr="004F1DD0">
        <w:t xml:space="preserve"> &lt;= height; </w:t>
      </w:r>
      <w:proofErr w:type="spellStart"/>
      <w:r w:rsidRPr="004F1DD0">
        <w:t>i</w:t>
      </w:r>
      <w:proofErr w:type="spellEnd"/>
      <w:r w:rsidRPr="004F1DD0">
        <w:t>++)</w:t>
      </w:r>
    </w:p>
    <w:p w14:paraId="218C4061" w14:textId="77777777" w:rsidR="004F1DD0" w:rsidRPr="004F1DD0" w:rsidRDefault="004F1DD0" w:rsidP="004F1DD0">
      <w:r w:rsidRPr="004F1DD0">
        <w:t xml:space="preserve">    {</w:t>
      </w:r>
    </w:p>
    <w:p w14:paraId="1C8E8329" w14:textId="77777777" w:rsidR="004F1DD0" w:rsidRPr="004F1DD0" w:rsidRDefault="004F1DD0" w:rsidP="004F1DD0">
      <w:r w:rsidRPr="004F1DD0">
        <w:t xml:space="preserve">        for (int j = -1; j &lt;= width; </w:t>
      </w:r>
      <w:proofErr w:type="spellStart"/>
      <w:r w:rsidRPr="004F1DD0">
        <w:t>j++</w:t>
      </w:r>
      <w:proofErr w:type="spellEnd"/>
      <w:r w:rsidRPr="004F1DD0">
        <w:t>)</w:t>
      </w:r>
    </w:p>
    <w:p w14:paraId="224A7F08" w14:textId="77777777" w:rsidR="004F1DD0" w:rsidRPr="004F1DD0" w:rsidRDefault="004F1DD0" w:rsidP="004F1DD0">
      <w:r w:rsidRPr="004F1DD0">
        <w:t xml:space="preserve">        {</w:t>
      </w:r>
    </w:p>
    <w:p w14:paraId="1EF82628" w14:textId="77777777" w:rsidR="004F1DD0" w:rsidRPr="004F1DD0" w:rsidRDefault="004F1DD0" w:rsidP="004F1DD0">
      <w:r w:rsidRPr="004F1DD0">
        <w:t xml:space="preserve">            if </w:t>
      </w:r>
      <w:proofErr w:type="gramStart"/>
      <w:r w:rsidRPr="004F1DD0">
        <w:t>(!terrain</w:t>
      </w:r>
      <w:proofErr w:type="gramEnd"/>
      <w:r w:rsidRPr="004F1DD0">
        <w:t>-&gt;</w:t>
      </w:r>
      <w:proofErr w:type="spellStart"/>
      <w:r w:rsidRPr="004F1DD0">
        <w:t>is_valid_grid_</w:t>
      </w:r>
      <w:proofErr w:type="gramStart"/>
      <w:r w:rsidRPr="004F1DD0">
        <w:t>position</w:t>
      </w:r>
      <w:proofErr w:type="spellEnd"/>
      <w:r w:rsidRPr="004F1DD0">
        <w:t>(</w:t>
      </w:r>
      <w:proofErr w:type="spellStart"/>
      <w:proofErr w:type="gramEnd"/>
      <w:r w:rsidRPr="004F1DD0">
        <w:t>i</w:t>
      </w:r>
      <w:proofErr w:type="spellEnd"/>
      <w:r w:rsidRPr="004F1DD0">
        <w:t>, j) || terrain-&gt;</w:t>
      </w:r>
      <w:proofErr w:type="spellStart"/>
      <w:r w:rsidRPr="004F1DD0">
        <w:t>is_</w:t>
      </w:r>
      <w:proofErr w:type="gramStart"/>
      <w:r w:rsidRPr="004F1DD0">
        <w:t>wall</w:t>
      </w:r>
      <w:proofErr w:type="spellEnd"/>
      <w:r w:rsidRPr="004F1DD0">
        <w:t>(</w:t>
      </w:r>
      <w:proofErr w:type="spellStart"/>
      <w:proofErr w:type="gramEnd"/>
      <w:r w:rsidRPr="004F1DD0">
        <w:t>i</w:t>
      </w:r>
      <w:proofErr w:type="spellEnd"/>
      <w:r w:rsidRPr="004F1DD0">
        <w:t>, j))</w:t>
      </w:r>
    </w:p>
    <w:p w14:paraId="30DC949D" w14:textId="77777777" w:rsidR="004F1DD0" w:rsidRPr="004F1DD0" w:rsidRDefault="004F1DD0" w:rsidP="004F1DD0">
      <w:r w:rsidRPr="004F1DD0">
        <w:lastRenderedPageBreak/>
        <w:t xml:space="preserve">            {</w:t>
      </w:r>
    </w:p>
    <w:p w14:paraId="193E1AD6" w14:textId="77777777" w:rsidR="004F1DD0" w:rsidRPr="004F1DD0" w:rsidRDefault="004F1DD0" w:rsidP="004F1DD0">
      <w:r w:rsidRPr="004F1DD0">
        <w:t xml:space="preserve">                </w:t>
      </w:r>
      <w:proofErr w:type="gramStart"/>
      <w:r w:rsidRPr="004F1DD0">
        <w:t xml:space="preserve">float </w:t>
      </w:r>
      <w:proofErr w:type="spellStart"/>
      <w:r w:rsidRPr="004F1DD0">
        <w:t>RowDiff</w:t>
      </w:r>
      <w:proofErr w:type="spellEnd"/>
      <w:proofErr w:type="gramEnd"/>
      <w:r w:rsidRPr="004F1DD0">
        <w:t xml:space="preserve"> = (float</w:t>
      </w:r>
      <w:proofErr w:type="gramStart"/>
      <w:r w:rsidRPr="004F1DD0">
        <w:t>)(</w:t>
      </w:r>
      <w:proofErr w:type="gramEnd"/>
      <w:r w:rsidRPr="004F1DD0">
        <w:t xml:space="preserve">row - </w:t>
      </w:r>
      <w:proofErr w:type="spellStart"/>
      <w:r w:rsidRPr="004F1DD0">
        <w:t>i</w:t>
      </w:r>
      <w:proofErr w:type="spellEnd"/>
      <w:r w:rsidRPr="004F1DD0">
        <w:t>);</w:t>
      </w:r>
    </w:p>
    <w:p w14:paraId="7E98485F" w14:textId="77777777" w:rsidR="004F1DD0" w:rsidRPr="004F1DD0" w:rsidRDefault="004F1DD0" w:rsidP="004F1DD0">
      <w:r w:rsidRPr="004F1DD0">
        <w:t xml:space="preserve">                float </w:t>
      </w:r>
      <w:proofErr w:type="spellStart"/>
      <w:r w:rsidRPr="004F1DD0">
        <w:t>ColDiff</w:t>
      </w:r>
      <w:proofErr w:type="spellEnd"/>
      <w:r w:rsidRPr="004F1DD0">
        <w:t xml:space="preserve"> = (float</w:t>
      </w:r>
      <w:proofErr w:type="gramStart"/>
      <w:r w:rsidRPr="004F1DD0">
        <w:t>)(</w:t>
      </w:r>
      <w:proofErr w:type="gramEnd"/>
      <w:r w:rsidRPr="004F1DD0">
        <w:t>col - j);</w:t>
      </w:r>
    </w:p>
    <w:p w14:paraId="331D7367" w14:textId="77777777" w:rsidR="004F1DD0" w:rsidRPr="004F1DD0" w:rsidRDefault="004F1DD0" w:rsidP="004F1DD0">
      <w:r w:rsidRPr="004F1DD0">
        <w:t xml:space="preserve">                float distance = </w:t>
      </w:r>
      <w:proofErr w:type="gramStart"/>
      <w:r w:rsidRPr="004F1DD0">
        <w:t>std::sqrt(</w:t>
      </w:r>
      <w:proofErr w:type="gramEnd"/>
      <w:r w:rsidRPr="004F1DD0">
        <w:t>(</w:t>
      </w:r>
      <w:proofErr w:type="spellStart"/>
      <w:r w:rsidRPr="004F1DD0">
        <w:t>RowDiff</w:t>
      </w:r>
      <w:proofErr w:type="spellEnd"/>
      <w:r w:rsidRPr="004F1DD0">
        <w:t xml:space="preserve"> * </w:t>
      </w:r>
      <w:proofErr w:type="spellStart"/>
      <w:r w:rsidRPr="004F1DD0">
        <w:t>RowDiff</w:t>
      </w:r>
      <w:proofErr w:type="spellEnd"/>
      <w:r w:rsidRPr="004F1DD0">
        <w:t>) + (</w:t>
      </w:r>
      <w:proofErr w:type="spellStart"/>
      <w:r w:rsidRPr="004F1DD0">
        <w:t>ColDiff</w:t>
      </w:r>
      <w:proofErr w:type="spellEnd"/>
      <w:r w:rsidRPr="004F1DD0">
        <w:t xml:space="preserve"> * </w:t>
      </w:r>
      <w:proofErr w:type="spellStart"/>
      <w:r w:rsidRPr="004F1DD0">
        <w:t>ColDiff</w:t>
      </w:r>
      <w:proofErr w:type="spellEnd"/>
      <w:r w:rsidRPr="004F1DD0">
        <w:t>));</w:t>
      </w:r>
    </w:p>
    <w:p w14:paraId="0BE0F8E2" w14:textId="77777777" w:rsidR="004F1DD0" w:rsidRPr="004F1DD0" w:rsidRDefault="004F1DD0" w:rsidP="004F1DD0">
      <w:r w:rsidRPr="004F1DD0">
        <w:t xml:space="preserve">                if (distance &lt; closest)</w:t>
      </w:r>
    </w:p>
    <w:p w14:paraId="50B8ADFF" w14:textId="77777777" w:rsidR="004F1DD0" w:rsidRPr="004F1DD0" w:rsidRDefault="004F1DD0" w:rsidP="004F1DD0">
      <w:r w:rsidRPr="004F1DD0">
        <w:t xml:space="preserve">                {</w:t>
      </w:r>
    </w:p>
    <w:p w14:paraId="57F7FCCE" w14:textId="77777777" w:rsidR="004F1DD0" w:rsidRPr="004F1DD0" w:rsidRDefault="004F1DD0" w:rsidP="004F1DD0">
      <w:r w:rsidRPr="004F1DD0">
        <w:t xml:space="preserve">                    closest = distance;</w:t>
      </w:r>
    </w:p>
    <w:p w14:paraId="5FAA5DA0" w14:textId="77777777" w:rsidR="004F1DD0" w:rsidRPr="004F1DD0" w:rsidRDefault="004F1DD0" w:rsidP="004F1DD0">
      <w:r w:rsidRPr="004F1DD0">
        <w:t xml:space="preserve">                }</w:t>
      </w:r>
    </w:p>
    <w:p w14:paraId="25D6A775" w14:textId="77777777" w:rsidR="004F1DD0" w:rsidRPr="004F1DD0" w:rsidRDefault="004F1DD0" w:rsidP="004F1DD0">
      <w:r w:rsidRPr="004F1DD0">
        <w:t xml:space="preserve">            }</w:t>
      </w:r>
    </w:p>
    <w:p w14:paraId="36E2EF4C" w14:textId="77777777" w:rsidR="004F1DD0" w:rsidRPr="004F1DD0" w:rsidRDefault="004F1DD0" w:rsidP="004F1DD0">
      <w:r w:rsidRPr="004F1DD0">
        <w:t xml:space="preserve">        }</w:t>
      </w:r>
    </w:p>
    <w:p w14:paraId="3B030E80" w14:textId="77777777" w:rsidR="004F1DD0" w:rsidRPr="004F1DD0" w:rsidRDefault="004F1DD0" w:rsidP="004F1DD0">
      <w:r w:rsidRPr="004F1DD0">
        <w:t xml:space="preserve">    }</w:t>
      </w:r>
    </w:p>
    <w:p w14:paraId="7F5020CF" w14:textId="77777777" w:rsidR="004F1DD0" w:rsidRPr="004F1DD0" w:rsidRDefault="004F1DD0" w:rsidP="004F1DD0"/>
    <w:p w14:paraId="40079D03" w14:textId="77777777" w:rsidR="004F1DD0" w:rsidRPr="004F1DD0" w:rsidRDefault="004F1DD0" w:rsidP="004F1DD0">
      <w:r w:rsidRPr="004F1DD0">
        <w:t>return closest;</w:t>
      </w:r>
    </w:p>
    <w:p w14:paraId="7F1F40A5" w14:textId="77777777" w:rsidR="004F1DD0" w:rsidRPr="004F1DD0" w:rsidRDefault="004F1DD0" w:rsidP="004F1DD0">
      <w:r w:rsidRPr="004F1DD0">
        <w:t>}</w:t>
      </w:r>
    </w:p>
    <w:p w14:paraId="6D0001DC" w14:textId="77777777" w:rsidR="004F1DD0" w:rsidRPr="004F1DD0" w:rsidRDefault="004F1DD0" w:rsidP="004F1DD0">
      <w:r w:rsidRPr="004F1DD0">
        <w:t xml:space="preserve">bool </w:t>
      </w:r>
      <w:proofErr w:type="spellStart"/>
      <w:r w:rsidRPr="004F1DD0">
        <w:t>is_clear_</w:t>
      </w:r>
      <w:proofErr w:type="gramStart"/>
      <w:r w:rsidRPr="004F1DD0">
        <w:t>path</w:t>
      </w:r>
      <w:proofErr w:type="spellEnd"/>
      <w:r w:rsidRPr="004F1DD0">
        <w:t>(</w:t>
      </w:r>
      <w:proofErr w:type="gramEnd"/>
      <w:r w:rsidRPr="004F1DD0">
        <w:t>int row0, int col0, int row1, int col1)</w:t>
      </w:r>
      <w:r w:rsidRPr="004F1DD0">
        <w:br/>
        <w:t>{</w:t>
      </w:r>
      <w:r w:rsidRPr="004F1DD0">
        <w:br/>
        <w:t>/*</w:t>
      </w:r>
      <w:r w:rsidRPr="004F1DD0">
        <w:br/>
        <w:t>Two cells (row0, col0) and (row1, col1) are visible to each other if a line</w:t>
      </w:r>
      <w:r w:rsidRPr="004F1DD0">
        <w:br/>
        <w:t xml:space="preserve">between their </w:t>
      </w:r>
      <w:proofErr w:type="spellStart"/>
      <w:r w:rsidRPr="004F1DD0">
        <w:t>centerpoints</w:t>
      </w:r>
      <w:proofErr w:type="spellEnd"/>
      <w:r w:rsidRPr="004F1DD0">
        <w:t xml:space="preserve"> doesn't intersect the four boundary lines of every</w:t>
      </w:r>
      <w:r w:rsidRPr="004F1DD0">
        <w:br/>
        <w:t>wall cell. You should puff out the four boundary lines by a very tiny amount</w:t>
      </w:r>
      <w:r w:rsidRPr="004F1DD0">
        <w:br/>
        <w:t>so that a diagonal line passing by the corner will intersect it. Make use of the</w:t>
      </w:r>
      <w:r w:rsidRPr="004F1DD0">
        <w:br/>
      </w:r>
      <w:proofErr w:type="spellStart"/>
      <w:r w:rsidRPr="004F1DD0">
        <w:t>line_intersect</w:t>
      </w:r>
      <w:proofErr w:type="spellEnd"/>
      <w:r w:rsidRPr="004F1DD0">
        <w:t xml:space="preserve"> helper function for the intersection test and the </w:t>
      </w:r>
      <w:proofErr w:type="spellStart"/>
      <w:r w:rsidRPr="004F1DD0">
        <w:t>is_wall</w:t>
      </w:r>
      <w:proofErr w:type="spellEnd"/>
      <w:r w:rsidRPr="004F1DD0">
        <w:t xml:space="preserve"> member</w:t>
      </w:r>
      <w:r w:rsidRPr="004F1DD0">
        <w:br/>
        <w:t>function in the global terrain to determine if a cell is a wall or not.</w:t>
      </w:r>
      <w:r w:rsidRPr="004F1DD0">
        <w:br/>
        <w:t>*/</w:t>
      </w:r>
    </w:p>
    <w:p w14:paraId="345441F2" w14:textId="77777777" w:rsidR="004F1DD0" w:rsidRPr="004F1DD0" w:rsidRDefault="004F1DD0" w:rsidP="004F1DD0">
      <w:r w:rsidRPr="004F1DD0">
        <w:t>// WRITE YOUR CODE HERE</w:t>
      </w:r>
    </w:p>
    <w:p w14:paraId="1F729F7B" w14:textId="77777777" w:rsidR="004F1DD0" w:rsidRPr="004F1DD0" w:rsidRDefault="004F1DD0" w:rsidP="004F1DD0">
      <w:r w:rsidRPr="004F1DD0">
        <w:t xml:space="preserve">//make starting points. </w:t>
      </w:r>
    </w:p>
    <w:p w14:paraId="0B5CFEDD" w14:textId="77777777" w:rsidR="004F1DD0" w:rsidRPr="004F1DD0" w:rsidRDefault="004F1DD0" w:rsidP="004F1DD0">
      <w:r w:rsidRPr="004F1DD0">
        <w:t xml:space="preserve">Vec2 start = </w:t>
      </w:r>
      <w:proofErr w:type="gramStart"/>
      <w:r w:rsidRPr="004F1DD0">
        <w:t>{ (</w:t>
      </w:r>
      <w:proofErr w:type="gramEnd"/>
      <w:r w:rsidRPr="004F1DD0">
        <w:t>(float)row0), ((float)col0</w:t>
      </w:r>
      <w:proofErr w:type="gramStart"/>
      <w:r w:rsidRPr="004F1DD0">
        <w:t>) }</w:t>
      </w:r>
      <w:proofErr w:type="gramEnd"/>
      <w:r w:rsidRPr="004F1DD0">
        <w:t>;</w:t>
      </w:r>
    </w:p>
    <w:p w14:paraId="09AA1B36" w14:textId="77777777" w:rsidR="004F1DD0" w:rsidRPr="004F1DD0" w:rsidRDefault="004F1DD0" w:rsidP="004F1DD0">
      <w:r w:rsidRPr="004F1DD0">
        <w:t xml:space="preserve">Vec2 end = </w:t>
      </w:r>
      <w:proofErr w:type="gramStart"/>
      <w:r w:rsidRPr="004F1DD0">
        <w:t>{ (</w:t>
      </w:r>
      <w:proofErr w:type="gramEnd"/>
      <w:r w:rsidRPr="004F1DD0">
        <w:t>float)row1, (float)col</w:t>
      </w:r>
      <w:proofErr w:type="gramStart"/>
      <w:r w:rsidRPr="004F1DD0">
        <w:t>1 }</w:t>
      </w:r>
      <w:proofErr w:type="gramEnd"/>
      <w:r w:rsidRPr="004F1DD0">
        <w:t>;</w:t>
      </w:r>
    </w:p>
    <w:p w14:paraId="5DE29F90" w14:textId="77777777" w:rsidR="004F1DD0" w:rsidRPr="004F1DD0" w:rsidRDefault="004F1DD0" w:rsidP="004F1DD0">
      <w:r w:rsidRPr="004F1DD0">
        <w:t>int height = terrain-&gt;</w:t>
      </w:r>
      <w:proofErr w:type="spellStart"/>
      <w:r w:rsidRPr="004F1DD0">
        <w:t>get_map_</w:t>
      </w:r>
      <w:proofErr w:type="gramStart"/>
      <w:r w:rsidRPr="004F1DD0">
        <w:t>height</w:t>
      </w:r>
      <w:proofErr w:type="spellEnd"/>
      <w:r w:rsidRPr="004F1DD0">
        <w:t>(</w:t>
      </w:r>
      <w:proofErr w:type="gramEnd"/>
      <w:r w:rsidRPr="004F1DD0">
        <w:t>);</w:t>
      </w:r>
    </w:p>
    <w:p w14:paraId="5A1032F3" w14:textId="77777777" w:rsidR="004F1DD0" w:rsidRPr="004F1DD0" w:rsidRDefault="004F1DD0" w:rsidP="004F1DD0">
      <w:r w:rsidRPr="004F1DD0">
        <w:t>int width = terrain-&gt;</w:t>
      </w:r>
      <w:proofErr w:type="spellStart"/>
      <w:r w:rsidRPr="004F1DD0">
        <w:t>get_map_</w:t>
      </w:r>
      <w:proofErr w:type="gramStart"/>
      <w:r w:rsidRPr="004F1DD0">
        <w:t>width</w:t>
      </w:r>
      <w:proofErr w:type="spellEnd"/>
      <w:r w:rsidRPr="004F1DD0">
        <w:t>(</w:t>
      </w:r>
      <w:proofErr w:type="gramEnd"/>
      <w:r w:rsidRPr="004F1DD0">
        <w:t>);</w:t>
      </w:r>
    </w:p>
    <w:p w14:paraId="3A7F73BD" w14:textId="77777777" w:rsidR="004F1DD0" w:rsidRPr="004F1DD0" w:rsidRDefault="004F1DD0" w:rsidP="004F1DD0">
      <w:r w:rsidRPr="004F1DD0">
        <w:t xml:space="preserve">int </w:t>
      </w:r>
      <w:proofErr w:type="spellStart"/>
      <w:r w:rsidRPr="004F1DD0">
        <w:t>xMin</w:t>
      </w:r>
      <w:proofErr w:type="spellEnd"/>
      <w:r w:rsidRPr="004F1DD0">
        <w:t xml:space="preserve"> = </w:t>
      </w:r>
      <w:proofErr w:type="gramStart"/>
      <w:r w:rsidRPr="004F1DD0">
        <w:t>std::min(</w:t>
      </w:r>
      <w:proofErr w:type="gramEnd"/>
      <w:r w:rsidRPr="004F1DD0">
        <w:t xml:space="preserve">row0, row1); int </w:t>
      </w:r>
      <w:proofErr w:type="spellStart"/>
      <w:r w:rsidRPr="004F1DD0">
        <w:t>xMax</w:t>
      </w:r>
      <w:proofErr w:type="spellEnd"/>
      <w:r w:rsidRPr="004F1DD0">
        <w:t xml:space="preserve"> = </w:t>
      </w:r>
      <w:proofErr w:type="gramStart"/>
      <w:r w:rsidRPr="004F1DD0">
        <w:t>std::max(</w:t>
      </w:r>
      <w:proofErr w:type="gramEnd"/>
      <w:r w:rsidRPr="004F1DD0">
        <w:t>row0, row1);</w:t>
      </w:r>
    </w:p>
    <w:p w14:paraId="4687DCDF" w14:textId="77777777" w:rsidR="004F1DD0" w:rsidRPr="004F1DD0" w:rsidRDefault="004F1DD0" w:rsidP="004F1DD0">
      <w:r w:rsidRPr="004F1DD0">
        <w:t xml:space="preserve">int </w:t>
      </w:r>
      <w:proofErr w:type="spellStart"/>
      <w:r w:rsidRPr="004F1DD0">
        <w:t>yMin</w:t>
      </w:r>
      <w:proofErr w:type="spellEnd"/>
      <w:r w:rsidRPr="004F1DD0">
        <w:t xml:space="preserve"> = </w:t>
      </w:r>
      <w:proofErr w:type="gramStart"/>
      <w:r w:rsidRPr="004F1DD0">
        <w:t>std::min(</w:t>
      </w:r>
      <w:proofErr w:type="gramEnd"/>
      <w:r w:rsidRPr="004F1DD0">
        <w:t xml:space="preserve">col0, col1); int </w:t>
      </w:r>
      <w:proofErr w:type="spellStart"/>
      <w:r w:rsidRPr="004F1DD0">
        <w:t>yMax</w:t>
      </w:r>
      <w:proofErr w:type="spellEnd"/>
      <w:r w:rsidRPr="004F1DD0">
        <w:t xml:space="preserve"> = </w:t>
      </w:r>
      <w:proofErr w:type="gramStart"/>
      <w:r w:rsidRPr="004F1DD0">
        <w:t>std::max(</w:t>
      </w:r>
      <w:proofErr w:type="gramEnd"/>
      <w:r w:rsidRPr="004F1DD0">
        <w:t>col0, col1);</w:t>
      </w:r>
    </w:p>
    <w:p w14:paraId="65312E3A" w14:textId="77777777" w:rsidR="004F1DD0" w:rsidRPr="004F1DD0" w:rsidRDefault="004F1DD0" w:rsidP="004F1DD0">
      <w:r w:rsidRPr="004F1DD0">
        <w:t>if (terrain-&gt;</w:t>
      </w:r>
      <w:proofErr w:type="spellStart"/>
      <w:r w:rsidRPr="004F1DD0">
        <w:t>is_</w:t>
      </w:r>
      <w:proofErr w:type="gramStart"/>
      <w:r w:rsidRPr="004F1DD0">
        <w:t>wall</w:t>
      </w:r>
      <w:proofErr w:type="spellEnd"/>
      <w:r w:rsidRPr="004F1DD0">
        <w:t>(</w:t>
      </w:r>
      <w:proofErr w:type="gramEnd"/>
      <w:r w:rsidRPr="004F1DD0">
        <w:t>row0, col0) || terrain-&gt;</w:t>
      </w:r>
      <w:proofErr w:type="spellStart"/>
      <w:r w:rsidRPr="004F1DD0">
        <w:t>is_</w:t>
      </w:r>
      <w:proofErr w:type="gramStart"/>
      <w:r w:rsidRPr="004F1DD0">
        <w:t>wall</w:t>
      </w:r>
      <w:proofErr w:type="spellEnd"/>
      <w:r w:rsidRPr="004F1DD0">
        <w:t>(</w:t>
      </w:r>
      <w:proofErr w:type="gramEnd"/>
      <w:r w:rsidRPr="004F1DD0">
        <w:t>row1, col1))</w:t>
      </w:r>
    </w:p>
    <w:p w14:paraId="2AC75165" w14:textId="77777777" w:rsidR="004F1DD0" w:rsidRPr="004F1DD0" w:rsidRDefault="004F1DD0" w:rsidP="004F1DD0">
      <w:r w:rsidRPr="004F1DD0">
        <w:t>{</w:t>
      </w:r>
    </w:p>
    <w:p w14:paraId="3B8A5FDE" w14:textId="77777777" w:rsidR="004F1DD0" w:rsidRPr="004F1DD0" w:rsidRDefault="004F1DD0" w:rsidP="004F1DD0">
      <w:r w:rsidRPr="004F1DD0">
        <w:t xml:space="preserve">    return false;</w:t>
      </w:r>
    </w:p>
    <w:p w14:paraId="468C88C3" w14:textId="77777777" w:rsidR="004F1DD0" w:rsidRPr="004F1DD0" w:rsidRDefault="004F1DD0" w:rsidP="004F1DD0">
      <w:r w:rsidRPr="004F1DD0">
        <w:t>}</w:t>
      </w:r>
    </w:p>
    <w:p w14:paraId="186774C3" w14:textId="77777777" w:rsidR="004F1DD0" w:rsidRPr="004F1DD0" w:rsidRDefault="004F1DD0" w:rsidP="004F1DD0">
      <w:r w:rsidRPr="004F1DD0">
        <w:t xml:space="preserve">for (int </w:t>
      </w:r>
      <w:proofErr w:type="spellStart"/>
      <w:r w:rsidRPr="004F1DD0">
        <w:t>i</w:t>
      </w:r>
      <w:proofErr w:type="spellEnd"/>
      <w:r w:rsidRPr="004F1DD0">
        <w:t xml:space="preserve"> = </w:t>
      </w:r>
      <w:proofErr w:type="spellStart"/>
      <w:r w:rsidRPr="004F1DD0">
        <w:t>xMin</w:t>
      </w:r>
      <w:proofErr w:type="spellEnd"/>
      <w:r w:rsidRPr="004F1DD0">
        <w:t xml:space="preserve">; </w:t>
      </w:r>
      <w:proofErr w:type="spellStart"/>
      <w:r w:rsidRPr="004F1DD0">
        <w:t>i</w:t>
      </w:r>
      <w:proofErr w:type="spellEnd"/>
      <w:r w:rsidRPr="004F1DD0">
        <w:t xml:space="preserve"> &lt;= </w:t>
      </w:r>
      <w:proofErr w:type="spellStart"/>
      <w:r w:rsidRPr="004F1DD0">
        <w:t>xMax</w:t>
      </w:r>
      <w:proofErr w:type="spellEnd"/>
      <w:r w:rsidRPr="004F1DD0">
        <w:t xml:space="preserve">; </w:t>
      </w:r>
      <w:proofErr w:type="spellStart"/>
      <w:r w:rsidRPr="004F1DD0">
        <w:t>i</w:t>
      </w:r>
      <w:proofErr w:type="spellEnd"/>
      <w:r w:rsidRPr="004F1DD0">
        <w:t>++)</w:t>
      </w:r>
    </w:p>
    <w:p w14:paraId="53F72119" w14:textId="77777777" w:rsidR="004F1DD0" w:rsidRPr="004F1DD0" w:rsidRDefault="004F1DD0" w:rsidP="004F1DD0">
      <w:r w:rsidRPr="004F1DD0">
        <w:t>{</w:t>
      </w:r>
    </w:p>
    <w:p w14:paraId="4ABDA821" w14:textId="77777777" w:rsidR="004F1DD0" w:rsidRPr="004F1DD0" w:rsidRDefault="004F1DD0" w:rsidP="004F1DD0">
      <w:r w:rsidRPr="004F1DD0">
        <w:t xml:space="preserve">    for (int j = </w:t>
      </w:r>
      <w:proofErr w:type="spellStart"/>
      <w:r w:rsidRPr="004F1DD0">
        <w:t>yMin</w:t>
      </w:r>
      <w:proofErr w:type="spellEnd"/>
      <w:r w:rsidRPr="004F1DD0">
        <w:t xml:space="preserve">; j &lt;= </w:t>
      </w:r>
      <w:proofErr w:type="spellStart"/>
      <w:r w:rsidRPr="004F1DD0">
        <w:t>yMax</w:t>
      </w:r>
      <w:proofErr w:type="spellEnd"/>
      <w:r w:rsidRPr="004F1DD0">
        <w:t xml:space="preserve">; </w:t>
      </w:r>
      <w:proofErr w:type="spellStart"/>
      <w:r w:rsidRPr="004F1DD0">
        <w:t>j++</w:t>
      </w:r>
      <w:proofErr w:type="spellEnd"/>
      <w:r w:rsidRPr="004F1DD0">
        <w:t>)</w:t>
      </w:r>
    </w:p>
    <w:p w14:paraId="68E7D0FA" w14:textId="77777777" w:rsidR="004F1DD0" w:rsidRPr="004F1DD0" w:rsidRDefault="004F1DD0" w:rsidP="004F1DD0">
      <w:r w:rsidRPr="004F1DD0">
        <w:t xml:space="preserve">    {</w:t>
      </w:r>
    </w:p>
    <w:p w14:paraId="2049029B" w14:textId="77777777" w:rsidR="004F1DD0" w:rsidRPr="004F1DD0" w:rsidRDefault="004F1DD0" w:rsidP="004F1DD0">
      <w:r w:rsidRPr="004F1DD0">
        <w:t xml:space="preserve">        if (terrain-&gt;</w:t>
      </w:r>
      <w:proofErr w:type="spellStart"/>
      <w:r w:rsidRPr="004F1DD0">
        <w:t>is_</w:t>
      </w:r>
      <w:proofErr w:type="gramStart"/>
      <w:r w:rsidRPr="004F1DD0">
        <w:t>wall</w:t>
      </w:r>
      <w:proofErr w:type="spellEnd"/>
      <w:r w:rsidRPr="004F1DD0">
        <w:t>(</w:t>
      </w:r>
      <w:proofErr w:type="spellStart"/>
      <w:proofErr w:type="gramEnd"/>
      <w:r w:rsidRPr="004F1DD0">
        <w:t>i</w:t>
      </w:r>
      <w:proofErr w:type="spellEnd"/>
      <w:r w:rsidRPr="004F1DD0">
        <w:t>, j))</w:t>
      </w:r>
    </w:p>
    <w:p w14:paraId="2BF5AA7C" w14:textId="77777777" w:rsidR="004F1DD0" w:rsidRPr="004F1DD0" w:rsidRDefault="004F1DD0" w:rsidP="004F1DD0">
      <w:r w:rsidRPr="004F1DD0">
        <w:t xml:space="preserve">        {</w:t>
      </w:r>
    </w:p>
    <w:p w14:paraId="0A9A170A" w14:textId="77777777" w:rsidR="004F1DD0" w:rsidRPr="004F1DD0" w:rsidRDefault="004F1DD0" w:rsidP="004F1DD0">
      <w:r w:rsidRPr="004F1DD0">
        <w:t xml:space="preserve">            if (terrain-&gt;</w:t>
      </w:r>
      <w:proofErr w:type="spellStart"/>
      <w:r w:rsidRPr="004F1DD0">
        <w:t>is_valid_grid_</w:t>
      </w:r>
      <w:proofErr w:type="gramStart"/>
      <w:r w:rsidRPr="004F1DD0">
        <w:t>position</w:t>
      </w:r>
      <w:proofErr w:type="spellEnd"/>
      <w:r w:rsidRPr="004F1DD0">
        <w:t>(</w:t>
      </w:r>
      <w:proofErr w:type="spellStart"/>
      <w:proofErr w:type="gramEnd"/>
      <w:r w:rsidRPr="004F1DD0">
        <w:t>i</w:t>
      </w:r>
      <w:proofErr w:type="spellEnd"/>
      <w:r w:rsidRPr="004F1DD0">
        <w:t>, j))</w:t>
      </w:r>
    </w:p>
    <w:p w14:paraId="547292C1" w14:textId="77777777" w:rsidR="004F1DD0" w:rsidRPr="004F1DD0" w:rsidRDefault="004F1DD0" w:rsidP="004F1DD0">
      <w:r w:rsidRPr="004F1DD0">
        <w:t xml:space="preserve">            {</w:t>
      </w:r>
    </w:p>
    <w:p w14:paraId="4A74D1D3" w14:textId="77777777" w:rsidR="004F1DD0" w:rsidRPr="004F1DD0" w:rsidRDefault="004F1DD0" w:rsidP="004F1DD0">
      <w:r w:rsidRPr="004F1DD0">
        <w:t xml:space="preserve">                Vec2 </w:t>
      </w:r>
      <w:proofErr w:type="spellStart"/>
      <w:r w:rsidRPr="004F1DD0">
        <w:t>topLeft</w:t>
      </w:r>
      <w:proofErr w:type="spellEnd"/>
      <w:r w:rsidRPr="004F1DD0">
        <w:t xml:space="preserve"> = </w:t>
      </w:r>
      <w:proofErr w:type="gramStart"/>
      <w:r w:rsidRPr="004F1DD0">
        <w:t xml:space="preserve">{ </w:t>
      </w:r>
      <w:proofErr w:type="spellStart"/>
      <w:r w:rsidRPr="004F1DD0">
        <w:t>i</w:t>
      </w:r>
      <w:proofErr w:type="spellEnd"/>
      <w:proofErr w:type="gramEnd"/>
      <w:r w:rsidRPr="004F1DD0">
        <w:t xml:space="preserve"> + .51</w:t>
      </w:r>
      <w:proofErr w:type="gramStart"/>
      <w:r w:rsidRPr="004F1DD0">
        <w:t>f,j</w:t>
      </w:r>
      <w:proofErr w:type="gramEnd"/>
      <w:r w:rsidRPr="004F1DD0">
        <w:t xml:space="preserve"> - .51</w:t>
      </w:r>
      <w:proofErr w:type="gramStart"/>
      <w:r w:rsidRPr="004F1DD0">
        <w:t>f }</w:t>
      </w:r>
      <w:proofErr w:type="gramEnd"/>
      <w:r w:rsidRPr="004F1DD0">
        <w:t>;</w:t>
      </w:r>
    </w:p>
    <w:p w14:paraId="7EA27213" w14:textId="77777777" w:rsidR="004F1DD0" w:rsidRPr="004F1DD0" w:rsidRDefault="004F1DD0" w:rsidP="004F1DD0">
      <w:r w:rsidRPr="004F1DD0">
        <w:lastRenderedPageBreak/>
        <w:t xml:space="preserve">                Vec2 </w:t>
      </w:r>
      <w:proofErr w:type="spellStart"/>
      <w:r w:rsidRPr="004F1DD0">
        <w:t>topRight</w:t>
      </w:r>
      <w:proofErr w:type="spellEnd"/>
      <w:r w:rsidRPr="004F1DD0">
        <w:t xml:space="preserve"> = </w:t>
      </w:r>
      <w:proofErr w:type="gramStart"/>
      <w:r w:rsidRPr="004F1DD0">
        <w:t xml:space="preserve">{ </w:t>
      </w:r>
      <w:proofErr w:type="spellStart"/>
      <w:r w:rsidRPr="004F1DD0">
        <w:t>i</w:t>
      </w:r>
      <w:proofErr w:type="spellEnd"/>
      <w:proofErr w:type="gramEnd"/>
      <w:r w:rsidRPr="004F1DD0">
        <w:t xml:space="preserve"> + .51f, j + .51</w:t>
      </w:r>
      <w:proofErr w:type="gramStart"/>
      <w:r w:rsidRPr="004F1DD0">
        <w:t>f }</w:t>
      </w:r>
      <w:proofErr w:type="gramEnd"/>
      <w:r w:rsidRPr="004F1DD0">
        <w:t>;</w:t>
      </w:r>
    </w:p>
    <w:p w14:paraId="38FF4EB8" w14:textId="77777777" w:rsidR="004F1DD0" w:rsidRPr="004F1DD0" w:rsidRDefault="004F1DD0" w:rsidP="004F1DD0">
      <w:r w:rsidRPr="004F1DD0">
        <w:t xml:space="preserve">                Vec2 </w:t>
      </w:r>
      <w:proofErr w:type="spellStart"/>
      <w:r w:rsidRPr="004F1DD0">
        <w:t>bottomLeft</w:t>
      </w:r>
      <w:proofErr w:type="spellEnd"/>
      <w:r w:rsidRPr="004F1DD0">
        <w:t xml:space="preserve"> = </w:t>
      </w:r>
      <w:proofErr w:type="gramStart"/>
      <w:r w:rsidRPr="004F1DD0">
        <w:t xml:space="preserve">{ </w:t>
      </w:r>
      <w:proofErr w:type="spellStart"/>
      <w:r w:rsidRPr="004F1DD0">
        <w:t>i</w:t>
      </w:r>
      <w:proofErr w:type="spellEnd"/>
      <w:proofErr w:type="gramEnd"/>
      <w:r w:rsidRPr="004F1DD0">
        <w:t xml:space="preserve"> - .51</w:t>
      </w:r>
      <w:proofErr w:type="gramStart"/>
      <w:r w:rsidRPr="004F1DD0">
        <w:t>f,j</w:t>
      </w:r>
      <w:proofErr w:type="gramEnd"/>
      <w:r w:rsidRPr="004F1DD0">
        <w:t xml:space="preserve"> - .51</w:t>
      </w:r>
      <w:proofErr w:type="gramStart"/>
      <w:r w:rsidRPr="004F1DD0">
        <w:t>f }</w:t>
      </w:r>
      <w:proofErr w:type="gramEnd"/>
      <w:r w:rsidRPr="004F1DD0">
        <w:t>;</w:t>
      </w:r>
    </w:p>
    <w:p w14:paraId="357BC096" w14:textId="77777777" w:rsidR="004F1DD0" w:rsidRPr="004F1DD0" w:rsidRDefault="004F1DD0" w:rsidP="004F1DD0">
      <w:r w:rsidRPr="004F1DD0">
        <w:t xml:space="preserve">                Vec2 </w:t>
      </w:r>
      <w:proofErr w:type="spellStart"/>
      <w:r w:rsidRPr="004F1DD0">
        <w:t>bottomRight</w:t>
      </w:r>
      <w:proofErr w:type="spellEnd"/>
      <w:r w:rsidRPr="004F1DD0">
        <w:t xml:space="preserve"> = </w:t>
      </w:r>
      <w:proofErr w:type="gramStart"/>
      <w:r w:rsidRPr="004F1DD0">
        <w:t xml:space="preserve">{ </w:t>
      </w:r>
      <w:proofErr w:type="spellStart"/>
      <w:r w:rsidRPr="004F1DD0">
        <w:t>i</w:t>
      </w:r>
      <w:proofErr w:type="spellEnd"/>
      <w:proofErr w:type="gramEnd"/>
      <w:r w:rsidRPr="004F1DD0">
        <w:t xml:space="preserve"> - .51</w:t>
      </w:r>
      <w:proofErr w:type="gramStart"/>
      <w:r w:rsidRPr="004F1DD0">
        <w:t>f,j</w:t>
      </w:r>
      <w:proofErr w:type="gramEnd"/>
      <w:r w:rsidRPr="004F1DD0">
        <w:t xml:space="preserve"> + .51</w:t>
      </w:r>
      <w:proofErr w:type="gramStart"/>
      <w:r w:rsidRPr="004F1DD0">
        <w:t>f }</w:t>
      </w:r>
      <w:proofErr w:type="gramEnd"/>
      <w:r w:rsidRPr="004F1DD0">
        <w:t>;</w:t>
      </w:r>
    </w:p>
    <w:p w14:paraId="679808DD" w14:textId="77777777" w:rsidR="004F1DD0" w:rsidRPr="004F1DD0" w:rsidRDefault="004F1DD0" w:rsidP="004F1DD0"/>
    <w:p w14:paraId="4E990656" w14:textId="77777777" w:rsidR="004F1DD0" w:rsidRPr="004F1DD0" w:rsidRDefault="004F1DD0" w:rsidP="004F1DD0">
      <w:r w:rsidRPr="004F1DD0">
        <w:t xml:space="preserve">                if (</w:t>
      </w:r>
      <w:proofErr w:type="spellStart"/>
      <w:r w:rsidRPr="004F1DD0">
        <w:t>line_</w:t>
      </w:r>
      <w:proofErr w:type="gramStart"/>
      <w:r w:rsidRPr="004F1DD0">
        <w:t>intersect</w:t>
      </w:r>
      <w:proofErr w:type="spellEnd"/>
      <w:r w:rsidRPr="004F1DD0">
        <w:t>(</w:t>
      </w:r>
      <w:proofErr w:type="gramEnd"/>
      <w:r w:rsidRPr="004F1DD0">
        <w:t xml:space="preserve">start, end, </w:t>
      </w:r>
      <w:proofErr w:type="spellStart"/>
      <w:r w:rsidRPr="004F1DD0">
        <w:t>topLeft</w:t>
      </w:r>
      <w:proofErr w:type="spellEnd"/>
      <w:r w:rsidRPr="004F1DD0">
        <w:t xml:space="preserve">, </w:t>
      </w:r>
      <w:proofErr w:type="spellStart"/>
      <w:r w:rsidRPr="004F1DD0">
        <w:t>topRight</w:t>
      </w:r>
      <w:proofErr w:type="spellEnd"/>
      <w:r w:rsidRPr="004F1DD0">
        <w:t>))</w:t>
      </w:r>
    </w:p>
    <w:p w14:paraId="5F94FB57" w14:textId="77777777" w:rsidR="004F1DD0" w:rsidRPr="004F1DD0" w:rsidRDefault="004F1DD0" w:rsidP="004F1DD0">
      <w:r w:rsidRPr="004F1DD0">
        <w:t xml:space="preserve">                {</w:t>
      </w:r>
    </w:p>
    <w:p w14:paraId="717B1A3C" w14:textId="77777777" w:rsidR="004F1DD0" w:rsidRPr="004F1DD0" w:rsidRDefault="004F1DD0" w:rsidP="004F1DD0">
      <w:r w:rsidRPr="004F1DD0">
        <w:t xml:space="preserve">                    return false;</w:t>
      </w:r>
    </w:p>
    <w:p w14:paraId="1AAA63A3" w14:textId="77777777" w:rsidR="004F1DD0" w:rsidRPr="004F1DD0" w:rsidRDefault="004F1DD0" w:rsidP="004F1DD0">
      <w:r w:rsidRPr="004F1DD0">
        <w:t xml:space="preserve">                }</w:t>
      </w:r>
    </w:p>
    <w:p w14:paraId="15BD372A" w14:textId="77777777" w:rsidR="004F1DD0" w:rsidRPr="004F1DD0" w:rsidRDefault="004F1DD0" w:rsidP="004F1DD0">
      <w:r w:rsidRPr="004F1DD0">
        <w:t xml:space="preserve">                else if (</w:t>
      </w:r>
      <w:proofErr w:type="spellStart"/>
      <w:r w:rsidRPr="004F1DD0">
        <w:t>line_</w:t>
      </w:r>
      <w:proofErr w:type="gramStart"/>
      <w:r w:rsidRPr="004F1DD0">
        <w:t>intersect</w:t>
      </w:r>
      <w:proofErr w:type="spellEnd"/>
      <w:r w:rsidRPr="004F1DD0">
        <w:t>(</w:t>
      </w:r>
      <w:proofErr w:type="gramEnd"/>
      <w:r w:rsidRPr="004F1DD0">
        <w:t xml:space="preserve">start, end, </w:t>
      </w:r>
      <w:proofErr w:type="spellStart"/>
      <w:r w:rsidRPr="004F1DD0">
        <w:t>bottomLeft</w:t>
      </w:r>
      <w:proofErr w:type="spellEnd"/>
      <w:r w:rsidRPr="004F1DD0">
        <w:t xml:space="preserve">, </w:t>
      </w:r>
      <w:proofErr w:type="spellStart"/>
      <w:r w:rsidRPr="004F1DD0">
        <w:t>bottomRight</w:t>
      </w:r>
      <w:proofErr w:type="spellEnd"/>
      <w:r w:rsidRPr="004F1DD0">
        <w:t>))</w:t>
      </w:r>
    </w:p>
    <w:p w14:paraId="16F9FCA9" w14:textId="77777777" w:rsidR="004F1DD0" w:rsidRPr="004F1DD0" w:rsidRDefault="004F1DD0" w:rsidP="004F1DD0">
      <w:r w:rsidRPr="004F1DD0">
        <w:t xml:space="preserve">                {</w:t>
      </w:r>
    </w:p>
    <w:p w14:paraId="0F5E8DEE" w14:textId="77777777" w:rsidR="004F1DD0" w:rsidRPr="004F1DD0" w:rsidRDefault="004F1DD0" w:rsidP="004F1DD0">
      <w:r w:rsidRPr="004F1DD0">
        <w:t xml:space="preserve">                    return false;</w:t>
      </w:r>
    </w:p>
    <w:p w14:paraId="39778F38" w14:textId="77777777" w:rsidR="004F1DD0" w:rsidRPr="004F1DD0" w:rsidRDefault="004F1DD0" w:rsidP="004F1DD0">
      <w:r w:rsidRPr="004F1DD0">
        <w:t xml:space="preserve">                }</w:t>
      </w:r>
    </w:p>
    <w:p w14:paraId="3ABE342E" w14:textId="77777777" w:rsidR="004F1DD0" w:rsidRPr="004F1DD0" w:rsidRDefault="004F1DD0" w:rsidP="004F1DD0">
      <w:r w:rsidRPr="004F1DD0">
        <w:t xml:space="preserve">                else if (</w:t>
      </w:r>
      <w:proofErr w:type="spellStart"/>
      <w:r w:rsidRPr="004F1DD0">
        <w:t>line_</w:t>
      </w:r>
      <w:proofErr w:type="gramStart"/>
      <w:r w:rsidRPr="004F1DD0">
        <w:t>intersect</w:t>
      </w:r>
      <w:proofErr w:type="spellEnd"/>
      <w:r w:rsidRPr="004F1DD0">
        <w:t>(</w:t>
      </w:r>
      <w:proofErr w:type="gramEnd"/>
      <w:r w:rsidRPr="004F1DD0">
        <w:t xml:space="preserve">start, end, </w:t>
      </w:r>
      <w:proofErr w:type="spellStart"/>
      <w:r w:rsidRPr="004F1DD0">
        <w:t>topLeft</w:t>
      </w:r>
      <w:proofErr w:type="spellEnd"/>
      <w:r w:rsidRPr="004F1DD0">
        <w:t xml:space="preserve">, </w:t>
      </w:r>
      <w:proofErr w:type="spellStart"/>
      <w:r w:rsidRPr="004F1DD0">
        <w:t>bottomLeft</w:t>
      </w:r>
      <w:proofErr w:type="spellEnd"/>
      <w:r w:rsidRPr="004F1DD0">
        <w:t>))</w:t>
      </w:r>
    </w:p>
    <w:p w14:paraId="2DE4A493" w14:textId="77777777" w:rsidR="004F1DD0" w:rsidRPr="004F1DD0" w:rsidRDefault="004F1DD0" w:rsidP="004F1DD0">
      <w:r w:rsidRPr="004F1DD0">
        <w:t xml:space="preserve">                {</w:t>
      </w:r>
    </w:p>
    <w:p w14:paraId="378A6967" w14:textId="77777777" w:rsidR="004F1DD0" w:rsidRPr="004F1DD0" w:rsidRDefault="004F1DD0" w:rsidP="004F1DD0">
      <w:r w:rsidRPr="004F1DD0">
        <w:t xml:space="preserve">                    return false;</w:t>
      </w:r>
    </w:p>
    <w:p w14:paraId="53FA71A1" w14:textId="77777777" w:rsidR="004F1DD0" w:rsidRPr="004F1DD0" w:rsidRDefault="004F1DD0" w:rsidP="004F1DD0">
      <w:r w:rsidRPr="004F1DD0">
        <w:t xml:space="preserve">                }</w:t>
      </w:r>
    </w:p>
    <w:p w14:paraId="49E605D4" w14:textId="77777777" w:rsidR="004F1DD0" w:rsidRPr="004F1DD0" w:rsidRDefault="004F1DD0" w:rsidP="004F1DD0">
      <w:r w:rsidRPr="004F1DD0">
        <w:t xml:space="preserve">                else if (</w:t>
      </w:r>
      <w:proofErr w:type="spellStart"/>
      <w:r w:rsidRPr="004F1DD0">
        <w:t>line_</w:t>
      </w:r>
      <w:proofErr w:type="gramStart"/>
      <w:r w:rsidRPr="004F1DD0">
        <w:t>intersect</w:t>
      </w:r>
      <w:proofErr w:type="spellEnd"/>
      <w:r w:rsidRPr="004F1DD0">
        <w:t>(</w:t>
      </w:r>
      <w:proofErr w:type="gramEnd"/>
      <w:r w:rsidRPr="004F1DD0">
        <w:t xml:space="preserve">start, end, </w:t>
      </w:r>
      <w:proofErr w:type="spellStart"/>
      <w:r w:rsidRPr="004F1DD0">
        <w:t>topRight</w:t>
      </w:r>
      <w:proofErr w:type="spellEnd"/>
      <w:r w:rsidRPr="004F1DD0">
        <w:t xml:space="preserve">, </w:t>
      </w:r>
      <w:proofErr w:type="spellStart"/>
      <w:r w:rsidRPr="004F1DD0">
        <w:t>bottomRight</w:t>
      </w:r>
      <w:proofErr w:type="spellEnd"/>
      <w:r w:rsidRPr="004F1DD0">
        <w:t>))</w:t>
      </w:r>
    </w:p>
    <w:p w14:paraId="187A75C7" w14:textId="77777777" w:rsidR="004F1DD0" w:rsidRPr="004F1DD0" w:rsidRDefault="004F1DD0" w:rsidP="004F1DD0">
      <w:r w:rsidRPr="004F1DD0">
        <w:t xml:space="preserve">                {</w:t>
      </w:r>
    </w:p>
    <w:p w14:paraId="2D050C04" w14:textId="77777777" w:rsidR="004F1DD0" w:rsidRPr="004F1DD0" w:rsidRDefault="004F1DD0" w:rsidP="004F1DD0">
      <w:r w:rsidRPr="004F1DD0">
        <w:t xml:space="preserve">                    return false;</w:t>
      </w:r>
    </w:p>
    <w:p w14:paraId="35AABC30" w14:textId="77777777" w:rsidR="004F1DD0" w:rsidRPr="004F1DD0" w:rsidRDefault="004F1DD0" w:rsidP="004F1DD0">
      <w:r w:rsidRPr="004F1DD0">
        <w:t xml:space="preserve">                }</w:t>
      </w:r>
    </w:p>
    <w:p w14:paraId="720242E5" w14:textId="77777777" w:rsidR="004F1DD0" w:rsidRPr="004F1DD0" w:rsidRDefault="004F1DD0" w:rsidP="004F1DD0">
      <w:r w:rsidRPr="004F1DD0">
        <w:t xml:space="preserve">            }</w:t>
      </w:r>
    </w:p>
    <w:p w14:paraId="5BCD33A4" w14:textId="77777777" w:rsidR="004F1DD0" w:rsidRPr="004F1DD0" w:rsidRDefault="004F1DD0" w:rsidP="004F1DD0">
      <w:r w:rsidRPr="004F1DD0">
        <w:t xml:space="preserve">        }</w:t>
      </w:r>
    </w:p>
    <w:p w14:paraId="6A42FC82" w14:textId="77777777" w:rsidR="004F1DD0" w:rsidRPr="004F1DD0" w:rsidRDefault="004F1DD0" w:rsidP="004F1DD0">
      <w:r w:rsidRPr="004F1DD0">
        <w:t xml:space="preserve">    }</w:t>
      </w:r>
    </w:p>
    <w:p w14:paraId="26DDF094" w14:textId="77777777" w:rsidR="004F1DD0" w:rsidRPr="004F1DD0" w:rsidRDefault="004F1DD0" w:rsidP="004F1DD0">
      <w:r w:rsidRPr="004F1DD0">
        <w:t>}</w:t>
      </w:r>
    </w:p>
    <w:p w14:paraId="2B632014" w14:textId="77777777" w:rsidR="004F1DD0" w:rsidRPr="004F1DD0" w:rsidRDefault="004F1DD0" w:rsidP="004F1DD0">
      <w:r w:rsidRPr="004F1DD0">
        <w:t xml:space="preserve">return true; </w:t>
      </w:r>
    </w:p>
    <w:p w14:paraId="14D26F97" w14:textId="77777777" w:rsidR="004F1DD0" w:rsidRPr="004F1DD0" w:rsidRDefault="004F1DD0" w:rsidP="004F1DD0">
      <w:r w:rsidRPr="004F1DD0">
        <w:t>}</w:t>
      </w:r>
    </w:p>
    <w:p w14:paraId="680FC2E7" w14:textId="77777777" w:rsidR="004F1DD0" w:rsidRPr="004F1DD0" w:rsidRDefault="004F1DD0" w:rsidP="004F1DD0">
      <w:r w:rsidRPr="004F1DD0">
        <w:t xml:space="preserve">void </w:t>
      </w:r>
      <w:proofErr w:type="spellStart"/>
      <w:r w:rsidRPr="004F1DD0">
        <w:t>analyze_</w:t>
      </w:r>
      <w:proofErr w:type="gramStart"/>
      <w:r w:rsidRPr="004F1DD0">
        <w:t>openness</w:t>
      </w:r>
      <w:proofErr w:type="spellEnd"/>
      <w:r w:rsidRPr="004F1DD0">
        <w:t>(</w:t>
      </w:r>
      <w:proofErr w:type="spellStart"/>
      <w:proofErr w:type="gramEnd"/>
      <w:r w:rsidRPr="004F1DD0">
        <w:t>MapLayer</w:t>
      </w:r>
      <w:proofErr w:type="spellEnd"/>
      <w:r w:rsidRPr="004F1DD0">
        <w:t>&lt;float&gt; &amp;layer)</w:t>
      </w:r>
      <w:r w:rsidRPr="004F1DD0">
        <w:br/>
        <w:t>{</w:t>
      </w:r>
      <w:r w:rsidRPr="004F1DD0">
        <w:br/>
        <w:t>/*</w:t>
      </w:r>
      <w:r w:rsidRPr="004F1DD0">
        <w:br/>
        <w:t>Mark every cell in the given layer with the value 1 / (d * d),</w:t>
      </w:r>
      <w:r w:rsidRPr="004F1DD0">
        <w:br/>
        <w:t>where d is the distance to the closest wall or edge. Make use of the</w:t>
      </w:r>
      <w:r w:rsidRPr="004F1DD0">
        <w:br/>
      </w:r>
      <w:proofErr w:type="spellStart"/>
      <w:r w:rsidRPr="004F1DD0">
        <w:t>distance_to_closest_wall</w:t>
      </w:r>
      <w:proofErr w:type="spellEnd"/>
      <w:r w:rsidRPr="004F1DD0">
        <w:t xml:space="preserve"> helper function. Walls should not be marked.</w:t>
      </w:r>
      <w:r w:rsidRPr="004F1DD0">
        <w:br/>
        <w:t>*/</w:t>
      </w:r>
      <w:r w:rsidRPr="004F1DD0">
        <w:br/>
        <w:t>int height = terrain-&gt;</w:t>
      </w:r>
      <w:proofErr w:type="spellStart"/>
      <w:r w:rsidRPr="004F1DD0">
        <w:t>get_map_</w:t>
      </w:r>
      <w:proofErr w:type="gramStart"/>
      <w:r w:rsidRPr="004F1DD0">
        <w:t>height</w:t>
      </w:r>
      <w:proofErr w:type="spellEnd"/>
      <w:r w:rsidRPr="004F1DD0">
        <w:t>(</w:t>
      </w:r>
      <w:proofErr w:type="gramEnd"/>
      <w:r w:rsidRPr="004F1DD0">
        <w:t>);</w:t>
      </w:r>
      <w:r w:rsidRPr="004F1DD0">
        <w:br/>
        <w:t>int width = terrain-&gt;</w:t>
      </w:r>
      <w:proofErr w:type="spellStart"/>
      <w:r w:rsidRPr="004F1DD0">
        <w:t>get_map_</w:t>
      </w:r>
      <w:proofErr w:type="gramStart"/>
      <w:r w:rsidRPr="004F1DD0">
        <w:t>width</w:t>
      </w:r>
      <w:proofErr w:type="spellEnd"/>
      <w:r w:rsidRPr="004F1DD0">
        <w:t>(</w:t>
      </w:r>
      <w:proofErr w:type="gramEnd"/>
      <w:r w:rsidRPr="004F1DD0">
        <w:t>);</w:t>
      </w:r>
    </w:p>
    <w:p w14:paraId="3FB509F6" w14:textId="77777777" w:rsidR="004F1DD0" w:rsidRPr="004F1DD0" w:rsidRDefault="004F1DD0" w:rsidP="004F1DD0">
      <w:r w:rsidRPr="004F1DD0">
        <w:t xml:space="preserve">for (int </w:t>
      </w:r>
      <w:proofErr w:type="spellStart"/>
      <w:r w:rsidRPr="004F1DD0">
        <w:t>i</w:t>
      </w:r>
      <w:proofErr w:type="spellEnd"/>
      <w:r w:rsidRPr="004F1DD0">
        <w:t xml:space="preserve"> = 0; </w:t>
      </w:r>
      <w:proofErr w:type="spellStart"/>
      <w:r w:rsidRPr="004F1DD0">
        <w:t>i</w:t>
      </w:r>
      <w:proofErr w:type="spellEnd"/>
      <w:r w:rsidRPr="004F1DD0">
        <w:t xml:space="preserve"> &lt; height; </w:t>
      </w:r>
      <w:proofErr w:type="spellStart"/>
      <w:r w:rsidRPr="004F1DD0">
        <w:t>i</w:t>
      </w:r>
      <w:proofErr w:type="spellEnd"/>
      <w:r w:rsidRPr="004F1DD0">
        <w:t>++)</w:t>
      </w:r>
    </w:p>
    <w:p w14:paraId="1F4BE761" w14:textId="77777777" w:rsidR="004F1DD0" w:rsidRPr="004F1DD0" w:rsidRDefault="004F1DD0" w:rsidP="004F1DD0">
      <w:r w:rsidRPr="004F1DD0">
        <w:t>{</w:t>
      </w:r>
    </w:p>
    <w:p w14:paraId="3DF832E1" w14:textId="77777777" w:rsidR="004F1DD0" w:rsidRPr="004F1DD0" w:rsidRDefault="004F1DD0" w:rsidP="004F1DD0">
      <w:r w:rsidRPr="004F1DD0">
        <w:t xml:space="preserve">    for (int j = 0; j &lt; width; </w:t>
      </w:r>
      <w:proofErr w:type="spellStart"/>
      <w:r w:rsidRPr="004F1DD0">
        <w:t>j++</w:t>
      </w:r>
      <w:proofErr w:type="spellEnd"/>
      <w:r w:rsidRPr="004F1DD0">
        <w:t>)</w:t>
      </w:r>
    </w:p>
    <w:p w14:paraId="75C4B5E1" w14:textId="77777777" w:rsidR="004F1DD0" w:rsidRPr="004F1DD0" w:rsidRDefault="004F1DD0" w:rsidP="004F1DD0">
      <w:r w:rsidRPr="004F1DD0">
        <w:t xml:space="preserve">    {</w:t>
      </w:r>
    </w:p>
    <w:p w14:paraId="16827845" w14:textId="77777777" w:rsidR="004F1DD0" w:rsidRPr="004F1DD0" w:rsidRDefault="004F1DD0" w:rsidP="004F1DD0">
      <w:r w:rsidRPr="004F1DD0">
        <w:t xml:space="preserve">       float d = </w:t>
      </w:r>
      <w:proofErr w:type="spellStart"/>
      <w:r w:rsidRPr="004F1DD0">
        <w:t>distance_to_closest_</w:t>
      </w:r>
      <w:proofErr w:type="gramStart"/>
      <w:r w:rsidRPr="004F1DD0">
        <w:t>wall</w:t>
      </w:r>
      <w:proofErr w:type="spellEnd"/>
      <w:r w:rsidRPr="004F1DD0">
        <w:t>(</w:t>
      </w:r>
      <w:proofErr w:type="spellStart"/>
      <w:proofErr w:type="gramEnd"/>
      <w:r w:rsidRPr="004F1DD0">
        <w:t>i</w:t>
      </w:r>
      <w:proofErr w:type="spellEnd"/>
      <w:r w:rsidRPr="004F1DD0">
        <w:t>, j);</w:t>
      </w:r>
    </w:p>
    <w:p w14:paraId="264CA88A" w14:textId="77777777" w:rsidR="004F1DD0" w:rsidRPr="004F1DD0" w:rsidRDefault="004F1DD0" w:rsidP="004F1DD0">
      <w:r w:rsidRPr="004F1DD0">
        <w:t xml:space="preserve">       float mark = 1.0f / (d * d);</w:t>
      </w:r>
    </w:p>
    <w:p w14:paraId="65EA75D2" w14:textId="77777777" w:rsidR="004F1DD0" w:rsidRPr="004F1DD0" w:rsidRDefault="004F1DD0" w:rsidP="004F1DD0">
      <w:r w:rsidRPr="004F1DD0">
        <w:t xml:space="preserve">       </w:t>
      </w:r>
      <w:proofErr w:type="spellStart"/>
      <w:r w:rsidRPr="004F1DD0">
        <w:t>layer.set_</w:t>
      </w:r>
      <w:proofErr w:type="gramStart"/>
      <w:r w:rsidRPr="004F1DD0">
        <w:t>value</w:t>
      </w:r>
      <w:proofErr w:type="spellEnd"/>
      <w:r w:rsidRPr="004F1DD0">
        <w:t>(</w:t>
      </w:r>
      <w:proofErr w:type="spellStart"/>
      <w:proofErr w:type="gramEnd"/>
      <w:r w:rsidRPr="004F1DD0">
        <w:t>i</w:t>
      </w:r>
      <w:proofErr w:type="spellEnd"/>
      <w:r w:rsidRPr="004F1DD0">
        <w:t>, j, mark);</w:t>
      </w:r>
    </w:p>
    <w:p w14:paraId="6EB6E243" w14:textId="77777777" w:rsidR="004F1DD0" w:rsidRPr="004F1DD0" w:rsidRDefault="004F1DD0" w:rsidP="004F1DD0">
      <w:r w:rsidRPr="004F1DD0">
        <w:t xml:space="preserve">    }</w:t>
      </w:r>
    </w:p>
    <w:p w14:paraId="79131088" w14:textId="77777777" w:rsidR="004F1DD0" w:rsidRPr="004F1DD0" w:rsidRDefault="004F1DD0" w:rsidP="004F1DD0">
      <w:r w:rsidRPr="004F1DD0">
        <w:t>}</w:t>
      </w:r>
    </w:p>
    <w:p w14:paraId="6B6E3CB2" w14:textId="77777777" w:rsidR="004F1DD0" w:rsidRPr="004F1DD0" w:rsidRDefault="004F1DD0" w:rsidP="004F1DD0">
      <w:r w:rsidRPr="004F1DD0">
        <w:t>}</w:t>
      </w:r>
    </w:p>
    <w:p w14:paraId="7F1B6C46" w14:textId="77777777" w:rsidR="004F1DD0" w:rsidRPr="004F1DD0" w:rsidRDefault="004F1DD0" w:rsidP="004F1DD0">
      <w:r w:rsidRPr="004F1DD0">
        <w:lastRenderedPageBreak/>
        <w:t xml:space="preserve">void </w:t>
      </w:r>
      <w:proofErr w:type="spellStart"/>
      <w:r w:rsidRPr="004F1DD0">
        <w:t>analyze_</w:t>
      </w:r>
      <w:proofErr w:type="gramStart"/>
      <w:r w:rsidRPr="004F1DD0">
        <w:t>visibility</w:t>
      </w:r>
      <w:proofErr w:type="spellEnd"/>
      <w:r w:rsidRPr="004F1DD0">
        <w:t>(</w:t>
      </w:r>
      <w:proofErr w:type="spellStart"/>
      <w:proofErr w:type="gramEnd"/>
      <w:r w:rsidRPr="004F1DD0">
        <w:t>MapLayer</w:t>
      </w:r>
      <w:proofErr w:type="spellEnd"/>
      <w:r w:rsidRPr="004F1DD0">
        <w:t>&lt;float&gt; &amp;layer)</w:t>
      </w:r>
      <w:r w:rsidRPr="004F1DD0">
        <w:br/>
        <w:t>{</w:t>
      </w:r>
      <w:r w:rsidRPr="004F1DD0">
        <w:br/>
        <w:t>/*</w:t>
      </w:r>
      <w:r w:rsidRPr="004F1DD0">
        <w:br/>
        <w:t>Mark every cell in the given layer with the number of cells that</w:t>
      </w:r>
      <w:r w:rsidRPr="004F1DD0">
        <w:br/>
        <w:t>are visible to it, divided by 160 (a magic number that looks good). Make sure</w:t>
      </w:r>
      <w:r w:rsidRPr="004F1DD0">
        <w:br/>
        <w:t>to cap the value at 1.0 as well.</w:t>
      </w:r>
    </w:p>
    <w:p w14:paraId="5A15C41F" w14:textId="77777777" w:rsidR="004F1DD0" w:rsidRPr="004F1DD0" w:rsidRDefault="004F1DD0" w:rsidP="004F1DD0">
      <w:r w:rsidRPr="004F1DD0">
        <w:t xml:space="preserve">    Two cells are visible to each other if a line between their </w:t>
      </w:r>
      <w:proofErr w:type="spellStart"/>
      <w:r w:rsidRPr="004F1DD0">
        <w:t>centerpoints</w:t>
      </w:r>
      <w:proofErr w:type="spellEnd"/>
      <w:r w:rsidRPr="004F1DD0">
        <w:t xml:space="preserve"> doesn't</w:t>
      </w:r>
    </w:p>
    <w:p w14:paraId="1011BB7F" w14:textId="77777777" w:rsidR="004F1DD0" w:rsidRPr="004F1DD0" w:rsidRDefault="004F1DD0" w:rsidP="004F1DD0">
      <w:r w:rsidRPr="004F1DD0">
        <w:t xml:space="preserve">    intersect the four boundary lines of every wall cell.  Make use of the </w:t>
      </w:r>
      <w:proofErr w:type="spellStart"/>
      <w:r w:rsidRPr="004F1DD0">
        <w:t>is_clear_path</w:t>
      </w:r>
      <w:proofErr w:type="spellEnd"/>
    </w:p>
    <w:p w14:paraId="1352AFA3" w14:textId="77777777" w:rsidR="004F1DD0" w:rsidRPr="004F1DD0" w:rsidRDefault="004F1DD0" w:rsidP="004F1DD0">
      <w:r w:rsidRPr="004F1DD0">
        <w:t xml:space="preserve">    helper function.</w:t>
      </w:r>
    </w:p>
    <w:p w14:paraId="6628B20A" w14:textId="77777777" w:rsidR="004F1DD0" w:rsidRPr="004F1DD0" w:rsidRDefault="004F1DD0" w:rsidP="004F1DD0">
      <w:r w:rsidRPr="004F1DD0">
        <w:t>*/</w:t>
      </w:r>
    </w:p>
    <w:p w14:paraId="424321D1" w14:textId="77777777" w:rsidR="004F1DD0" w:rsidRPr="004F1DD0" w:rsidRDefault="004F1DD0" w:rsidP="004F1DD0">
      <w:r w:rsidRPr="004F1DD0">
        <w:t>int height = terrain-&gt;</w:t>
      </w:r>
      <w:proofErr w:type="spellStart"/>
      <w:r w:rsidRPr="004F1DD0">
        <w:t>get_map_</w:t>
      </w:r>
      <w:proofErr w:type="gramStart"/>
      <w:r w:rsidRPr="004F1DD0">
        <w:t>height</w:t>
      </w:r>
      <w:proofErr w:type="spellEnd"/>
      <w:r w:rsidRPr="004F1DD0">
        <w:t>(</w:t>
      </w:r>
      <w:proofErr w:type="gramEnd"/>
      <w:r w:rsidRPr="004F1DD0">
        <w:t>);</w:t>
      </w:r>
    </w:p>
    <w:p w14:paraId="24753641" w14:textId="77777777" w:rsidR="004F1DD0" w:rsidRPr="004F1DD0" w:rsidRDefault="004F1DD0" w:rsidP="004F1DD0">
      <w:r w:rsidRPr="004F1DD0">
        <w:t>int width = terrain-&gt;</w:t>
      </w:r>
      <w:proofErr w:type="spellStart"/>
      <w:r w:rsidRPr="004F1DD0">
        <w:t>get_map_</w:t>
      </w:r>
      <w:proofErr w:type="gramStart"/>
      <w:r w:rsidRPr="004F1DD0">
        <w:t>width</w:t>
      </w:r>
      <w:proofErr w:type="spellEnd"/>
      <w:r w:rsidRPr="004F1DD0">
        <w:t>(</w:t>
      </w:r>
      <w:proofErr w:type="gramEnd"/>
      <w:r w:rsidRPr="004F1DD0">
        <w:t>);</w:t>
      </w:r>
    </w:p>
    <w:p w14:paraId="3FAF2199" w14:textId="77777777" w:rsidR="004F1DD0" w:rsidRPr="004F1DD0" w:rsidRDefault="004F1DD0" w:rsidP="004F1DD0"/>
    <w:p w14:paraId="3CA8B716" w14:textId="77777777" w:rsidR="004F1DD0" w:rsidRPr="004F1DD0" w:rsidRDefault="004F1DD0" w:rsidP="004F1DD0">
      <w:r w:rsidRPr="004F1DD0">
        <w:t xml:space="preserve">for (int </w:t>
      </w:r>
      <w:proofErr w:type="spellStart"/>
      <w:r w:rsidRPr="004F1DD0">
        <w:t>i</w:t>
      </w:r>
      <w:proofErr w:type="spellEnd"/>
      <w:r w:rsidRPr="004F1DD0">
        <w:t xml:space="preserve"> = 0; </w:t>
      </w:r>
      <w:proofErr w:type="spellStart"/>
      <w:r w:rsidRPr="004F1DD0">
        <w:t>i</w:t>
      </w:r>
      <w:proofErr w:type="spellEnd"/>
      <w:r w:rsidRPr="004F1DD0">
        <w:t xml:space="preserve"> &lt; height; </w:t>
      </w:r>
      <w:proofErr w:type="spellStart"/>
      <w:r w:rsidRPr="004F1DD0">
        <w:t>i</w:t>
      </w:r>
      <w:proofErr w:type="spellEnd"/>
      <w:r w:rsidRPr="004F1DD0">
        <w:t>++)</w:t>
      </w:r>
    </w:p>
    <w:p w14:paraId="2F848BED" w14:textId="77777777" w:rsidR="004F1DD0" w:rsidRPr="004F1DD0" w:rsidRDefault="004F1DD0" w:rsidP="004F1DD0">
      <w:r w:rsidRPr="004F1DD0">
        <w:t>{</w:t>
      </w:r>
    </w:p>
    <w:p w14:paraId="0AF8E123" w14:textId="77777777" w:rsidR="004F1DD0" w:rsidRPr="004F1DD0" w:rsidRDefault="004F1DD0" w:rsidP="004F1DD0">
      <w:r w:rsidRPr="004F1DD0">
        <w:t xml:space="preserve">    for (int j = 0; j &lt; width; </w:t>
      </w:r>
      <w:proofErr w:type="spellStart"/>
      <w:r w:rsidRPr="004F1DD0">
        <w:t>j++</w:t>
      </w:r>
      <w:proofErr w:type="spellEnd"/>
      <w:r w:rsidRPr="004F1DD0">
        <w:t>)</w:t>
      </w:r>
    </w:p>
    <w:p w14:paraId="08E1AD9F" w14:textId="77777777" w:rsidR="004F1DD0" w:rsidRPr="004F1DD0" w:rsidRDefault="004F1DD0" w:rsidP="004F1DD0">
      <w:r w:rsidRPr="004F1DD0">
        <w:t xml:space="preserve">    {</w:t>
      </w:r>
    </w:p>
    <w:p w14:paraId="54CE5F30" w14:textId="77777777" w:rsidR="004F1DD0" w:rsidRPr="004F1DD0" w:rsidRDefault="004F1DD0" w:rsidP="004F1DD0">
      <w:r w:rsidRPr="004F1DD0">
        <w:t xml:space="preserve">        if (terrain-&gt;</w:t>
      </w:r>
      <w:proofErr w:type="spellStart"/>
      <w:r w:rsidRPr="004F1DD0">
        <w:t>is_</w:t>
      </w:r>
      <w:proofErr w:type="gramStart"/>
      <w:r w:rsidRPr="004F1DD0">
        <w:t>wall</w:t>
      </w:r>
      <w:proofErr w:type="spellEnd"/>
      <w:r w:rsidRPr="004F1DD0">
        <w:t>(</w:t>
      </w:r>
      <w:proofErr w:type="spellStart"/>
      <w:proofErr w:type="gramEnd"/>
      <w:r w:rsidRPr="004F1DD0">
        <w:t>i</w:t>
      </w:r>
      <w:proofErr w:type="spellEnd"/>
      <w:r w:rsidRPr="004F1DD0">
        <w:t>, j))</w:t>
      </w:r>
    </w:p>
    <w:p w14:paraId="0C2697A5" w14:textId="77777777" w:rsidR="004F1DD0" w:rsidRPr="004F1DD0" w:rsidRDefault="004F1DD0" w:rsidP="004F1DD0">
      <w:r w:rsidRPr="004F1DD0">
        <w:t xml:space="preserve">        {</w:t>
      </w:r>
    </w:p>
    <w:p w14:paraId="3F945B4D" w14:textId="77777777" w:rsidR="004F1DD0" w:rsidRPr="004F1DD0" w:rsidRDefault="004F1DD0" w:rsidP="004F1DD0">
      <w:r w:rsidRPr="004F1DD0">
        <w:t xml:space="preserve">            </w:t>
      </w:r>
      <w:proofErr w:type="spellStart"/>
      <w:r w:rsidRPr="004F1DD0">
        <w:t>layer.set_</w:t>
      </w:r>
      <w:proofErr w:type="gramStart"/>
      <w:r w:rsidRPr="004F1DD0">
        <w:t>value</w:t>
      </w:r>
      <w:proofErr w:type="spellEnd"/>
      <w:r w:rsidRPr="004F1DD0">
        <w:t>(</w:t>
      </w:r>
      <w:proofErr w:type="spellStart"/>
      <w:proofErr w:type="gramEnd"/>
      <w:r w:rsidRPr="004F1DD0">
        <w:t>i</w:t>
      </w:r>
      <w:proofErr w:type="spellEnd"/>
      <w:r w:rsidRPr="004F1DD0">
        <w:t>, j, 0.0f);</w:t>
      </w:r>
    </w:p>
    <w:p w14:paraId="397F61F4" w14:textId="77777777" w:rsidR="004F1DD0" w:rsidRPr="004F1DD0" w:rsidRDefault="004F1DD0" w:rsidP="004F1DD0">
      <w:r w:rsidRPr="004F1DD0">
        <w:t xml:space="preserve">            continue;</w:t>
      </w:r>
    </w:p>
    <w:p w14:paraId="66DDA455" w14:textId="77777777" w:rsidR="004F1DD0" w:rsidRPr="004F1DD0" w:rsidRDefault="004F1DD0" w:rsidP="004F1DD0">
      <w:r w:rsidRPr="004F1DD0">
        <w:t xml:space="preserve">        }</w:t>
      </w:r>
    </w:p>
    <w:p w14:paraId="5FF630C9" w14:textId="77777777" w:rsidR="004F1DD0" w:rsidRPr="004F1DD0" w:rsidRDefault="004F1DD0" w:rsidP="004F1DD0"/>
    <w:p w14:paraId="02BA7C0B" w14:textId="77777777" w:rsidR="004F1DD0" w:rsidRPr="004F1DD0" w:rsidRDefault="004F1DD0" w:rsidP="004F1DD0">
      <w:r w:rsidRPr="004F1DD0">
        <w:t xml:space="preserve">        int count = 0;</w:t>
      </w:r>
    </w:p>
    <w:p w14:paraId="4735707C" w14:textId="77777777" w:rsidR="004F1DD0" w:rsidRPr="004F1DD0" w:rsidRDefault="004F1DD0" w:rsidP="004F1DD0"/>
    <w:p w14:paraId="6829319E" w14:textId="77777777" w:rsidR="004F1DD0" w:rsidRPr="004F1DD0" w:rsidRDefault="004F1DD0" w:rsidP="004F1DD0">
      <w:r w:rsidRPr="004F1DD0">
        <w:t xml:space="preserve">        if (terrain-&gt;</w:t>
      </w:r>
      <w:proofErr w:type="spellStart"/>
      <w:r w:rsidRPr="004F1DD0">
        <w:t>is_valid_grid_</w:t>
      </w:r>
      <w:proofErr w:type="gramStart"/>
      <w:r w:rsidRPr="004F1DD0">
        <w:t>position</w:t>
      </w:r>
      <w:proofErr w:type="spellEnd"/>
      <w:r w:rsidRPr="004F1DD0">
        <w:t>(</w:t>
      </w:r>
      <w:proofErr w:type="spellStart"/>
      <w:proofErr w:type="gramEnd"/>
      <w:r w:rsidRPr="004F1DD0">
        <w:t>i</w:t>
      </w:r>
      <w:proofErr w:type="spellEnd"/>
      <w:r w:rsidRPr="004F1DD0">
        <w:t>, j))</w:t>
      </w:r>
    </w:p>
    <w:p w14:paraId="0F6172D0" w14:textId="77777777" w:rsidR="004F1DD0" w:rsidRPr="004F1DD0" w:rsidRDefault="004F1DD0" w:rsidP="004F1DD0">
      <w:r w:rsidRPr="004F1DD0">
        <w:t xml:space="preserve">        {</w:t>
      </w:r>
    </w:p>
    <w:p w14:paraId="287E4512" w14:textId="77777777" w:rsidR="004F1DD0" w:rsidRPr="004F1DD0" w:rsidRDefault="004F1DD0" w:rsidP="004F1DD0">
      <w:r w:rsidRPr="004F1DD0">
        <w:t xml:space="preserve">            for (int i2 = 0; i2 &lt; height &amp;&amp; count &lt; 160; i2++)</w:t>
      </w:r>
    </w:p>
    <w:p w14:paraId="0F2C7D2A" w14:textId="77777777" w:rsidR="004F1DD0" w:rsidRPr="004F1DD0" w:rsidRDefault="004F1DD0" w:rsidP="004F1DD0">
      <w:r w:rsidRPr="004F1DD0">
        <w:t xml:space="preserve">            {</w:t>
      </w:r>
    </w:p>
    <w:p w14:paraId="38CA5B85" w14:textId="77777777" w:rsidR="004F1DD0" w:rsidRPr="004F1DD0" w:rsidRDefault="004F1DD0" w:rsidP="004F1DD0">
      <w:r w:rsidRPr="004F1DD0">
        <w:t xml:space="preserve">                for (int j2 = 0; j2 &lt; width &amp;&amp; count &lt; 160; j2++)</w:t>
      </w:r>
    </w:p>
    <w:p w14:paraId="4625DE0C" w14:textId="77777777" w:rsidR="004F1DD0" w:rsidRPr="004F1DD0" w:rsidRDefault="004F1DD0" w:rsidP="004F1DD0">
      <w:r w:rsidRPr="004F1DD0">
        <w:t xml:space="preserve">                {</w:t>
      </w:r>
    </w:p>
    <w:p w14:paraId="35C45F4E" w14:textId="77777777" w:rsidR="004F1DD0" w:rsidRPr="004F1DD0" w:rsidRDefault="004F1DD0" w:rsidP="004F1DD0">
      <w:r w:rsidRPr="004F1DD0">
        <w:t xml:space="preserve">                    if (terrain-&gt;</w:t>
      </w:r>
      <w:proofErr w:type="spellStart"/>
      <w:r w:rsidRPr="004F1DD0">
        <w:t>is_valid_grid_</w:t>
      </w:r>
      <w:proofErr w:type="gramStart"/>
      <w:r w:rsidRPr="004F1DD0">
        <w:t>position</w:t>
      </w:r>
      <w:proofErr w:type="spellEnd"/>
      <w:r w:rsidRPr="004F1DD0">
        <w:t>(</w:t>
      </w:r>
      <w:proofErr w:type="gramEnd"/>
      <w:r w:rsidRPr="004F1DD0">
        <w:t>i2, j2))</w:t>
      </w:r>
    </w:p>
    <w:p w14:paraId="49891139" w14:textId="77777777" w:rsidR="004F1DD0" w:rsidRPr="004F1DD0" w:rsidRDefault="004F1DD0" w:rsidP="004F1DD0">
      <w:r w:rsidRPr="004F1DD0">
        <w:t xml:space="preserve">                    {</w:t>
      </w:r>
    </w:p>
    <w:p w14:paraId="2A66820A" w14:textId="77777777" w:rsidR="004F1DD0" w:rsidRPr="004F1DD0" w:rsidRDefault="004F1DD0" w:rsidP="004F1DD0">
      <w:r w:rsidRPr="004F1DD0">
        <w:t xml:space="preserve">                        if </w:t>
      </w:r>
      <w:proofErr w:type="gramStart"/>
      <w:r w:rsidRPr="004F1DD0">
        <w:t>(!terrain</w:t>
      </w:r>
      <w:proofErr w:type="gramEnd"/>
      <w:r w:rsidRPr="004F1DD0">
        <w:t>-&gt;</w:t>
      </w:r>
      <w:proofErr w:type="spellStart"/>
      <w:r w:rsidRPr="004F1DD0">
        <w:t>is_</w:t>
      </w:r>
      <w:proofErr w:type="gramStart"/>
      <w:r w:rsidRPr="004F1DD0">
        <w:t>wall</w:t>
      </w:r>
      <w:proofErr w:type="spellEnd"/>
      <w:r w:rsidRPr="004F1DD0">
        <w:t>(</w:t>
      </w:r>
      <w:proofErr w:type="gramEnd"/>
      <w:r w:rsidRPr="004F1DD0">
        <w:t xml:space="preserve">i2, j2) &amp;&amp; </w:t>
      </w:r>
      <w:proofErr w:type="spellStart"/>
      <w:r w:rsidRPr="004F1DD0">
        <w:t>is_clear_</w:t>
      </w:r>
      <w:proofErr w:type="gramStart"/>
      <w:r w:rsidRPr="004F1DD0">
        <w:t>path</w:t>
      </w:r>
      <w:proofErr w:type="spellEnd"/>
      <w:r w:rsidRPr="004F1DD0">
        <w:t>(</w:t>
      </w:r>
      <w:proofErr w:type="spellStart"/>
      <w:proofErr w:type="gramEnd"/>
      <w:r w:rsidRPr="004F1DD0">
        <w:t>i</w:t>
      </w:r>
      <w:proofErr w:type="spellEnd"/>
      <w:r w:rsidRPr="004F1DD0">
        <w:t>, j, i2, j2))</w:t>
      </w:r>
    </w:p>
    <w:p w14:paraId="3997744D" w14:textId="77777777" w:rsidR="004F1DD0" w:rsidRPr="004F1DD0" w:rsidRDefault="004F1DD0" w:rsidP="004F1DD0">
      <w:r w:rsidRPr="004F1DD0">
        <w:t xml:space="preserve">                        {</w:t>
      </w:r>
    </w:p>
    <w:p w14:paraId="0255906F" w14:textId="77777777" w:rsidR="004F1DD0" w:rsidRPr="004F1DD0" w:rsidRDefault="004F1DD0" w:rsidP="004F1DD0">
      <w:r w:rsidRPr="004F1DD0">
        <w:t xml:space="preserve">                            count++;</w:t>
      </w:r>
    </w:p>
    <w:p w14:paraId="2792995D" w14:textId="77777777" w:rsidR="004F1DD0" w:rsidRPr="004F1DD0" w:rsidRDefault="004F1DD0" w:rsidP="004F1DD0">
      <w:r w:rsidRPr="004F1DD0">
        <w:t xml:space="preserve">                        }</w:t>
      </w:r>
    </w:p>
    <w:p w14:paraId="3E12509E" w14:textId="77777777" w:rsidR="004F1DD0" w:rsidRPr="004F1DD0" w:rsidRDefault="004F1DD0" w:rsidP="004F1DD0">
      <w:r w:rsidRPr="004F1DD0">
        <w:t xml:space="preserve">                    }</w:t>
      </w:r>
    </w:p>
    <w:p w14:paraId="5FAB80FB" w14:textId="77777777" w:rsidR="004F1DD0" w:rsidRPr="004F1DD0" w:rsidRDefault="004F1DD0" w:rsidP="004F1DD0"/>
    <w:p w14:paraId="5180173E" w14:textId="77777777" w:rsidR="004F1DD0" w:rsidRPr="004F1DD0" w:rsidRDefault="004F1DD0" w:rsidP="004F1DD0">
      <w:r w:rsidRPr="004F1DD0">
        <w:t xml:space="preserve">                }</w:t>
      </w:r>
    </w:p>
    <w:p w14:paraId="3A087B3E" w14:textId="77777777" w:rsidR="004F1DD0" w:rsidRPr="004F1DD0" w:rsidRDefault="004F1DD0" w:rsidP="004F1DD0">
      <w:r w:rsidRPr="004F1DD0">
        <w:t xml:space="preserve">            }</w:t>
      </w:r>
    </w:p>
    <w:p w14:paraId="726CCB91" w14:textId="77777777" w:rsidR="004F1DD0" w:rsidRPr="004F1DD0" w:rsidRDefault="004F1DD0" w:rsidP="004F1DD0">
      <w:r w:rsidRPr="004F1DD0">
        <w:t xml:space="preserve">            float value = (float)count / 160.0f;</w:t>
      </w:r>
    </w:p>
    <w:p w14:paraId="52CA75E8" w14:textId="77777777" w:rsidR="004F1DD0" w:rsidRPr="004F1DD0" w:rsidRDefault="004F1DD0" w:rsidP="004F1DD0">
      <w:r w:rsidRPr="004F1DD0">
        <w:t xml:space="preserve">            if (value &gt; 1.0f)</w:t>
      </w:r>
    </w:p>
    <w:p w14:paraId="3C1A256A" w14:textId="77777777" w:rsidR="004F1DD0" w:rsidRPr="004F1DD0" w:rsidRDefault="004F1DD0" w:rsidP="004F1DD0">
      <w:r w:rsidRPr="004F1DD0">
        <w:t xml:space="preserve">            {</w:t>
      </w:r>
    </w:p>
    <w:p w14:paraId="521A2F12" w14:textId="77777777" w:rsidR="004F1DD0" w:rsidRPr="004F1DD0" w:rsidRDefault="004F1DD0" w:rsidP="004F1DD0">
      <w:r w:rsidRPr="004F1DD0">
        <w:t xml:space="preserve">                value = 1.0f;</w:t>
      </w:r>
    </w:p>
    <w:p w14:paraId="518C9E07" w14:textId="77777777" w:rsidR="004F1DD0" w:rsidRPr="004F1DD0" w:rsidRDefault="004F1DD0" w:rsidP="004F1DD0">
      <w:r w:rsidRPr="004F1DD0">
        <w:lastRenderedPageBreak/>
        <w:t xml:space="preserve">            }</w:t>
      </w:r>
    </w:p>
    <w:p w14:paraId="1A97603E" w14:textId="77777777" w:rsidR="004F1DD0" w:rsidRPr="004F1DD0" w:rsidRDefault="004F1DD0" w:rsidP="004F1DD0">
      <w:r w:rsidRPr="004F1DD0">
        <w:t xml:space="preserve">            </w:t>
      </w:r>
      <w:proofErr w:type="spellStart"/>
      <w:r w:rsidRPr="004F1DD0">
        <w:t>layer.set_</w:t>
      </w:r>
      <w:proofErr w:type="gramStart"/>
      <w:r w:rsidRPr="004F1DD0">
        <w:t>value</w:t>
      </w:r>
      <w:proofErr w:type="spellEnd"/>
      <w:r w:rsidRPr="004F1DD0">
        <w:t>(</w:t>
      </w:r>
      <w:proofErr w:type="spellStart"/>
      <w:proofErr w:type="gramEnd"/>
      <w:r w:rsidRPr="004F1DD0">
        <w:t>i</w:t>
      </w:r>
      <w:proofErr w:type="spellEnd"/>
      <w:r w:rsidRPr="004F1DD0">
        <w:t>, j, value);</w:t>
      </w:r>
    </w:p>
    <w:p w14:paraId="3C53DB01" w14:textId="77777777" w:rsidR="004F1DD0" w:rsidRPr="004F1DD0" w:rsidRDefault="004F1DD0" w:rsidP="004F1DD0">
      <w:r w:rsidRPr="004F1DD0">
        <w:t xml:space="preserve">        }</w:t>
      </w:r>
    </w:p>
    <w:p w14:paraId="78057CD7" w14:textId="77777777" w:rsidR="004F1DD0" w:rsidRPr="004F1DD0" w:rsidRDefault="004F1DD0" w:rsidP="004F1DD0">
      <w:r w:rsidRPr="004F1DD0">
        <w:t xml:space="preserve">        </w:t>
      </w:r>
    </w:p>
    <w:p w14:paraId="05934F40" w14:textId="77777777" w:rsidR="004F1DD0" w:rsidRPr="004F1DD0" w:rsidRDefault="004F1DD0" w:rsidP="004F1DD0">
      <w:r w:rsidRPr="004F1DD0">
        <w:t xml:space="preserve">    }</w:t>
      </w:r>
    </w:p>
    <w:p w14:paraId="7F540990" w14:textId="77777777" w:rsidR="004F1DD0" w:rsidRPr="004F1DD0" w:rsidRDefault="004F1DD0" w:rsidP="004F1DD0">
      <w:r w:rsidRPr="004F1DD0">
        <w:t>}</w:t>
      </w:r>
    </w:p>
    <w:p w14:paraId="55FFC5CF" w14:textId="77777777" w:rsidR="004F1DD0" w:rsidRPr="004F1DD0" w:rsidRDefault="004F1DD0" w:rsidP="004F1DD0">
      <w:r w:rsidRPr="004F1DD0">
        <w:t>// WRITE YOUR CODE HERE</w:t>
      </w:r>
    </w:p>
    <w:p w14:paraId="505470A3" w14:textId="77777777" w:rsidR="004F1DD0" w:rsidRPr="004F1DD0" w:rsidRDefault="004F1DD0" w:rsidP="004F1DD0">
      <w:r w:rsidRPr="004F1DD0">
        <w:t>}</w:t>
      </w:r>
    </w:p>
    <w:p w14:paraId="52720045" w14:textId="77777777" w:rsidR="004F1DD0" w:rsidRPr="004F1DD0" w:rsidRDefault="004F1DD0" w:rsidP="004F1DD0">
      <w:r w:rsidRPr="004F1DD0">
        <w:t xml:space="preserve">void </w:t>
      </w:r>
      <w:proofErr w:type="spellStart"/>
      <w:r w:rsidRPr="004F1DD0">
        <w:t>analyze_visible_to_</w:t>
      </w:r>
      <w:proofErr w:type="gramStart"/>
      <w:r w:rsidRPr="004F1DD0">
        <w:t>cell</w:t>
      </w:r>
      <w:proofErr w:type="spellEnd"/>
      <w:r w:rsidRPr="004F1DD0">
        <w:t>(</w:t>
      </w:r>
      <w:proofErr w:type="spellStart"/>
      <w:proofErr w:type="gramEnd"/>
      <w:r w:rsidRPr="004F1DD0">
        <w:t>MapLayer</w:t>
      </w:r>
      <w:proofErr w:type="spellEnd"/>
      <w:r w:rsidRPr="004F1DD0">
        <w:t>&lt;float&gt; &amp;layer, int row, int col)</w:t>
      </w:r>
      <w:r w:rsidRPr="004F1DD0">
        <w:br/>
        <w:t>{</w:t>
      </w:r>
      <w:r w:rsidRPr="004F1DD0">
        <w:br/>
        <w:t>/*</w:t>
      </w:r>
      <w:r w:rsidRPr="004F1DD0">
        <w:br/>
        <w:t>For every cell in the given layer mark it with 1.0</w:t>
      </w:r>
      <w:r w:rsidRPr="004F1DD0">
        <w:br/>
        <w:t>if it is visible to the given cell, 0.5 if it isn't visible but is next to a visible cell,</w:t>
      </w:r>
      <w:r w:rsidRPr="004F1DD0">
        <w:br/>
        <w:t>or 0.0 otherwise.</w:t>
      </w:r>
    </w:p>
    <w:p w14:paraId="7A8135D9" w14:textId="77777777" w:rsidR="004F1DD0" w:rsidRPr="004F1DD0" w:rsidRDefault="004F1DD0" w:rsidP="004F1DD0">
      <w:r w:rsidRPr="004F1DD0">
        <w:t xml:space="preserve">    Two cells are visible to each other if a line between their </w:t>
      </w:r>
      <w:proofErr w:type="spellStart"/>
      <w:r w:rsidRPr="004F1DD0">
        <w:t>centerpoints</w:t>
      </w:r>
      <w:proofErr w:type="spellEnd"/>
      <w:r w:rsidRPr="004F1DD0">
        <w:t xml:space="preserve"> doesn't</w:t>
      </w:r>
    </w:p>
    <w:p w14:paraId="49FBBD6B" w14:textId="77777777" w:rsidR="004F1DD0" w:rsidRPr="004F1DD0" w:rsidRDefault="004F1DD0" w:rsidP="004F1DD0">
      <w:r w:rsidRPr="004F1DD0">
        <w:t xml:space="preserve">    intersect the four boundary lines of every wall cell.  Make use of the </w:t>
      </w:r>
      <w:proofErr w:type="spellStart"/>
      <w:r w:rsidRPr="004F1DD0">
        <w:t>is_clear_path</w:t>
      </w:r>
      <w:proofErr w:type="spellEnd"/>
    </w:p>
    <w:p w14:paraId="599E87D0" w14:textId="77777777" w:rsidR="004F1DD0" w:rsidRPr="004F1DD0" w:rsidRDefault="004F1DD0" w:rsidP="004F1DD0">
      <w:r w:rsidRPr="004F1DD0">
        <w:t xml:space="preserve">    helper function.</w:t>
      </w:r>
    </w:p>
    <w:p w14:paraId="31CD1D84" w14:textId="77777777" w:rsidR="004F1DD0" w:rsidRPr="004F1DD0" w:rsidRDefault="004F1DD0" w:rsidP="004F1DD0">
      <w:r w:rsidRPr="004F1DD0">
        <w:t>*/</w:t>
      </w:r>
    </w:p>
    <w:p w14:paraId="24F21A76" w14:textId="77777777" w:rsidR="004F1DD0" w:rsidRPr="004F1DD0" w:rsidRDefault="004F1DD0" w:rsidP="004F1DD0">
      <w:r w:rsidRPr="004F1DD0">
        <w:t>int height = terrain-&gt;</w:t>
      </w:r>
      <w:proofErr w:type="spellStart"/>
      <w:r w:rsidRPr="004F1DD0">
        <w:t>get_map_</w:t>
      </w:r>
      <w:proofErr w:type="gramStart"/>
      <w:r w:rsidRPr="004F1DD0">
        <w:t>height</w:t>
      </w:r>
      <w:proofErr w:type="spellEnd"/>
      <w:r w:rsidRPr="004F1DD0">
        <w:t>(</w:t>
      </w:r>
      <w:proofErr w:type="gramEnd"/>
      <w:r w:rsidRPr="004F1DD0">
        <w:t>);</w:t>
      </w:r>
    </w:p>
    <w:p w14:paraId="76EDDB9C" w14:textId="77777777" w:rsidR="004F1DD0" w:rsidRPr="004F1DD0" w:rsidRDefault="004F1DD0" w:rsidP="004F1DD0">
      <w:r w:rsidRPr="004F1DD0">
        <w:t>int width = terrain-&gt;</w:t>
      </w:r>
      <w:proofErr w:type="spellStart"/>
      <w:r w:rsidRPr="004F1DD0">
        <w:t>get_map_</w:t>
      </w:r>
      <w:proofErr w:type="gramStart"/>
      <w:r w:rsidRPr="004F1DD0">
        <w:t>width</w:t>
      </w:r>
      <w:proofErr w:type="spellEnd"/>
      <w:r w:rsidRPr="004F1DD0">
        <w:t>(</w:t>
      </w:r>
      <w:proofErr w:type="gramEnd"/>
      <w:r w:rsidRPr="004F1DD0">
        <w:t>);</w:t>
      </w:r>
    </w:p>
    <w:p w14:paraId="1E0ED919" w14:textId="77777777" w:rsidR="004F1DD0" w:rsidRPr="004F1DD0" w:rsidRDefault="004F1DD0" w:rsidP="004F1DD0"/>
    <w:p w14:paraId="3AAB5D70" w14:textId="77777777" w:rsidR="004F1DD0" w:rsidRPr="004F1DD0" w:rsidRDefault="004F1DD0" w:rsidP="004F1DD0">
      <w:r w:rsidRPr="004F1DD0">
        <w:t xml:space="preserve">for (int </w:t>
      </w:r>
      <w:proofErr w:type="spellStart"/>
      <w:r w:rsidRPr="004F1DD0">
        <w:t>i</w:t>
      </w:r>
      <w:proofErr w:type="spellEnd"/>
      <w:r w:rsidRPr="004F1DD0">
        <w:t xml:space="preserve"> = 0; </w:t>
      </w:r>
      <w:proofErr w:type="spellStart"/>
      <w:r w:rsidRPr="004F1DD0">
        <w:t>i</w:t>
      </w:r>
      <w:proofErr w:type="spellEnd"/>
      <w:r w:rsidRPr="004F1DD0">
        <w:t xml:space="preserve"> &lt; height; </w:t>
      </w:r>
      <w:proofErr w:type="spellStart"/>
      <w:r w:rsidRPr="004F1DD0">
        <w:t>i</w:t>
      </w:r>
      <w:proofErr w:type="spellEnd"/>
      <w:r w:rsidRPr="004F1DD0">
        <w:t>++)</w:t>
      </w:r>
    </w:p>
    <w:p w14:paraId="5B2C64DB" w14:textId="77777777" w:rsidR="004F1DD0" w:rsidRPr="004F1DD0" w:rsidRDefault="004F1DD0" w:rsidP="004F1DD0">
      <w:r w:rsidRPr="004F1DD0">
        <w:t>{</w:t>
      </w:r>
    </w:p>
    <w:p w14:paraId="51261739" w14:textId="77777777" w:rsidR="004F1DD0" w:rsidRPr="004F1DD0" w:rsidRDefault="004F1DD0" w:rsidP="004F1DD0">
      <w:r w:rsidRPr="004F1DD0">
        <w:t xml:space="preserve">    for (int j = 0; j &lt; width; </w:t>
      </w:r>
      <w:proofErr w:type="spellStart"/>
      <w:r w:rsidRPr="004F1DD0">
        <w:t>j++</w:t>
      </w:r>
      <w:proofErr w:type="spellEnd"/>
      <w:r w:rsidRPr="004F1DD0">
        <w:t>)</w:t>
      </w:r>
    </w:p>
    <w:p w14:paraId="3D55D49A" w14:textId="77777777" w:rsidR="004F1DD0" w:rsidRPr="004F1DD0" w:rsidRDefault="004F1DD0" w:rsidP="004F1DD0">
      <w:r w:rsidRPr="004F1DD0">
        <w:t xml:space="preserve">    {</w:t>
      </w:r>
    </w:p>
    <w:p w14:paraId="20C9EB31" w14:textId="77777777" w:rsidR="004F1DD0" w:rsidRPr="004F1DD0" w:rsidRDefault="004F1DD0" w:rsidP="004F1DD0">
      <w:r w:rsidRPr="004F1DD0">
        <w:t xml:space="preserve">        if (terrain-&gt;</w:t>
      </w:r>
      <w:proofErr w:type="spellStart"/>
      <w:r w:rsidRPr="004F1DD0">
        <w:t>is_</w:t>
      </w:r>
      <w:proofErr w:type="gramStart"/>
      <w:r w:rsidRPr="004F1DD0">
        <w:t>wall</w:t>
      </w:r>
      <w:proofErr w:type="spellEnd"/>
      <w:r w:rsidRPr="004F1DD0">
        <w:t>(</w:t>
      </w:r>
      <w:proofErr w:type="spellStart"/>
      <w:proofErr w:type="gramEnd"/>
      <w:r w:rsidRPr="004F1DD0">
        <w:t>i</w:t>
      </w:r>
      <w:proofErr w:type="spellEnd"/>
      <w:r w:rsidRPr="004F1DD0">
        <w:t>, j))</w:t>
      </w:r>
    </w:p>
    <w:p w14:paraId="7D508912" w14:textId="77777777" w:rsidR="004F1DD0" w:rsidRPr="004F1DD0" w:rsidRDefault="004F1DD0" w:rsidP="004F1DD0">
      <w:r w:rsidRPr="004F1DD0">
        <w:t xml:space="preserve">        {</w:t>
      </w:r>
    </w:p>
    <w:p w14:paraId="15A76251" w14:textId="77777777" w:rsidR="004F1DD0" w:rsidRPr="004F1DD0" w:rsidRDefault="004F1DD0" w:rsidP="004F1DD0">
      <w:r w:rsidRPr="004F1DD0">
        <w:t xml:space="preserve">            </w:t>
      </w:r>
      <w:proofErr w:type="spellStart"/>
      <w:r w:rsidRPr="004F1DD0">
        <w:t>layer.set_</w:t>
      </w:r>
      <w:proofErr w:type="gramStart"/>
      <w:r w:rsidRPr="004F1DD0">
        <w:t>value</w:t>
      </w:r>
      <w:proofErr w:type="spellEnd"/>
      <w:r w:rsidRPr="004F1DD0">
        <w:t>(</w:t>
      </w:r>
      <w:proofErr w:type="spellStart"/>
      <w:proofErr w:type="gramEnd"/>
      <w:r w:rsidRPr="004F1DD0">
        <w:t>i</w:t>
      </w:r>
      <w:proofErr w:type="spellEnd"/>
      <w:r w:rsidRPr="004F1DD0">
        <w:t>, j, 0.0f);</w:t>
      </w:r>
    </w:p>
    <w:p w14:paraId="51736AC2" w14:textId="77777777" w:rsidR="004F1DD0" w:rsidRPr="004F1DD0" w:rsidRDefault="004F1DD0" w:rsidP="004F1DD0">
      <w:r w:rsidRPr="004F1DD0">
        <w:t xml:space="preserve">            continue;</w:t>
      </w:r>
    </w:p>
    <w:p w14:paraId="53D36A32" w14:textId="77777777" w:rsidR="004F1DD0" w:rsidRPr="004F1DD0" w:rsidRDefault="004F1DD0" w:rsidP="004F1DD0">
      <w:r w:rsidRPr="004F1DD0">
        <w:t xml:space="preserve">        }</w:t>
      </w:r>
    </w:p>
    <w:p w14:paraId="709DD235" w14:textId="77777777" w:rsidR="004F1DD0" w:rsidRPr="004F1DD0" w:rsidRDefault="004F1DD0" w:rsidP="004F1DD0">
      <w:r w:rsidRPr="004F1DD0">
        <w:t xml:space="preserve">        if (</w:t>
      </w:r>
      <w:proofErr w:type="spellStart"/>
      <w:r w:rsidRPr="004F1DD0">
        <w:t>is_clear_</w:t>
      </w:r>
      <w:proofErr w:type="gramStart"/>
      <w:r w:rsidRPr="004F1DD0">
        <w:t>path</w:t>
      </w:r>
      <w:proofErr w:type="spellEnd"/>
      <w:r w:rsidRPr="004F1DD0">
        <w:t>(</w:t>
      </w:r>
      <w:proofErr w:type="spellStart"/>
      <w:proofErr w:type="gramEnd"/>
      <w:r w:rsidRPr="004F1DD0">
        <w:t>i</w:t>
      </w:r>
      <w:proofErr w:type="spellEnd"/>
      <w:r w:rsidRPr="004F1DD0">
        <w:t>, j, row, col))</w:t>
      </w:r>
    </w:p>
    <w:p w14:paraId="7196377B" w14:textId="77777777" w:rsidR="004F1DD0" w:rsidRPr="004F1DD0" w:rsidRDefault="004F1DD0" w:rsidP="004F1DD0">
      <w:r w:rsidRPr="004F1DD0">
        <w:t xml:space="preserve">        {</w:t>
      </w:r>
    </w:p>
    <w:p w14:paraId="2ADB702E" w14:textId="77777777" w:rsidR="004F1DD0" w:rsidRPr="004F1DD0" w:rsidRDefault="004F1DD0" w:rsidP="004F1DD0">
      <w:r w:rsidRPr="004F1DD0">
        <w:t xml:space="preserve">            </w:t>
      </w:r>
      <w:proofErr w:type="spellStart"/>
      <w:r w:rsidRPr="004F1DD0">
        <w:t>layer.set_</w:t>
      </w:r>
      <w:proofErr w:type="gramStart"/>
      <w:r w:rsidRPr="004F1DD0">
        <w:t>value</w:t>
      </w:r>
      <w:proofErr w:type="spellEnd"/>
      <w:r w:rsidRPr="004F1DD0">
        <w:t>(</w:t>
      </w:r>
      <w:proofErr w:type="spellStart"/>
      <w:proofErr w:type="gramEnd"/>
      <w:r w:rsidRPr="004F1DD0">
        <w:t>i</w:t>
      </w:r>
      <w:proofErr w:type="spellEnd"/>
      <w:r w:rsidRPr="004F1DD0">
        <w:t>, j, 1.0f);</w:t>
      </w:r>
    </w:p>
    <w:p w14:paraId="3F6B7059" w14:textId="77777777" w:rsidR="004F1DD0" w:rsidRPr="004F1DD0" w:rsidRDefault="004F1DD0" w:rsidP="004F1DD0">
      <w:r w:rsidRPr="004F1DD0">
        <w:t xml:space="preserve">        }</w:t>
      </w:r>
    </w:p>
    <w:p w14:paraId="17C1E5CB" w14:textId="77777777" w:rsidR="004F1DD0" w:rsidRPr="004F1DD0" w:rsidRDefault="004F1DD0" w:rsidP="004F1DD0">
      <w:r w:rsidRPr="004F1DD0">
        <w:t xml:space="preserve">        else </w:t>
      </w:r>
    </w:p>
    <w:p w14:paraId="04995FF6" w14:textId="77777777" w:rsidR="004F1DD0" w:rsidRPr="004F1DD0" w:rsidRDefault="004F1DD0" w:rsidP="004F1DD0">
      <w:r w:rsidRPr="004F1DD0">
        <w:t xml:space="preserve">        {</w:t>
      </w:r>
    </w:p>
    <w:p w14:paraId="0B031139" w14:textId="77777777" w:rsidR="004F1DD0" w:rsidRPr="004F1DD0" w:rsidRDefault="004F1DD0" w:rsidP="004F1DD0">
      <w:r w:rsidRPr="004F1DD0">
        <w:t xml:space="preserve">            bool check = false;</w:t>
      </w:r>
    </w:p>
    <w:p w14:paraId="0FB87BAC" w14:textId="77777777" w:rsidR="004F1DD0" w:rsidRPr="004F1DD0" w:rsidRDefault="004F1DD0" w:rsidP="004F1DD0">
      <w:r w:rsidRPr="004F1DD0">
        <w:t xml:space="preserve">            for (int </w:t>
      </w:r>
      <w:proofErr w:type="spellStart"/>
      <w:r w:rsidRPr="004F1DD0">
        <w:t>neighbori</w:t>
      </w:r>
      <w:proofErr w:type="spellEnd"/>
      <w:r w:rsidRPr="004F1DD0">
        <w:t xml:space="preserve"> = -1; </w:t>
      </w:r>
      <w:proofErr w:type="spellStart"/>
      <w:r w:rsidRPr="004F1DD0">
        <w:t>neighbori</w:t>
      </w:r>
      <w:proofErr w:type="spellEnd"/>
      <w:r w:rsidRPr="004F1DD0">
        <w:t xml:space="preserve"> &lt;= 1; </w:t>
      </w:r>
      <w:proofErr w:type="spellStart"/>
      <w:r w:rsidRPr="004F1DD0">
        <w:t>neighbori</w:t>
      </w:r>
      <w:proofErr w:type="spellEnd"/>
      <w:r w:rsidRPr="004F1DD0">
        <w:t>++)</w:t>
      </w:r>
    </w:p>
    <w:p w14:paraId="336D1F4C" w14:textId="77777777" w:rsidR="004F1DD0" w:rsidRPr="004F1DD0" w:rsidRDefault="004F1DD0" w:rsidP="004F1DD0">
      <w:r w:rsidRPr="004F1DD0">
        <w:t xml:space="preserve">            {</w:t>
      </w:r>
    </w:p>
    <w:p w14:paraId="7C5667B8" w14:textId="77777777" w:rsidR="004F1DD0" w:rsidRPr="004F1DD0" w:rsidRDefault="004F1DD0" w:rsidP="004F1DD0">
      <w:r w:rsidRPr="004F1DD0">
        <w:t xml:space="preserve">                for (int </w:t>
      </w:r>
      <w:proofErr w:type="spellStart"/>
      <w:r w:rsidRPr="004F1DD0">
        <w:t>neighborj</w:t>
      </w:r>
      <w:proofErr w:type="spellEnd"/>
      <w:r w:rsidRPr="004F1DD0">
        <w:t xml:space="preserve"> = -1; </w:t>
      </w:r>
      <w:proofErr w:type="spellStart"/>
      <w:r w:rsidRPr="004F1DD0">
        <w:t>neighborj</w:t>
      </w:r>
      <w:proofErr w:type="spellEnd"/>
      <w:r w:rsidRPr="004F1DD0">
        <w:t xml:space="preserve"> &lt;= 1; </w:t>
      </w:r>
      <w:proofErr w:type="spellStart"/>
      <w:r w:rsidRPr="004F1DD0">
        <w:t>neighborj</w:t>
      </w:r>
      <w:proofErr w:type="spellEnd"/>
      <w:r w:rsidRPr="004F1DD0">
        <w:t>++)</w:t>
      </w:r>
    </w:p>
    <w:p w14:paraId="19D5F821" w14:textId="77777777" w:rsidR="004F1DD0" w:rsidRPr="004F1DD0" w:rsidRDefault="004F1DD0" w:rsidP="004F1DD0">
      <w:r w:rsidRPr="004F1DD0">
        <w:t xml:space="preserve">                {</w:t>
      </w:r>
    </w:p>
    <w:p w14:paraId="409CCE40" w14:textId="77777777" w:rsidR="004F1DD0" w:rsidRPr="004F1DD0" w:rsidRDefault="004F1DD0" w:rsidP="004F1DD0">
      <w:r w:rsidRPr="004F1DD0">
        <w:t xml:space="preserve">                    if (</w:t>
      </w:r>
      <w:proofErr w:type="spellStart"/>
      <w:r w:rsidRPr="004F1DD0">
        <w:t>neighbori</w:t>
      </w:r>
      <w:proofErr w:type="spellEnd"/>
      <w:r w:rsidRPr="004F1DD0">
        <w:t xml:space="preserve"> == 0 &amp;&amp; </w:t>
      </w:r>
      <w:proofErr w:type="spellStart"/>
      <w:r w:rsidRPr="004F1DD0">
        <w:t>neighborj</w:t>
      </w:r>
      <w:proofErr w:type="spellEnd"/>
      <w:r w:rsidRPr="004F1DD0">
        <w:t xml:space="preserve"> == 0)</w:t>
      </w:r>
    </w:p>
    <w:p w14:paraId="5AA132EF" w14:textId="77777777" w:rsidR="004F1DD0" w:rsidRPr="004F1DD0" w:rsidRDefault="004F1DD0" w:rsidP="004F1DD0">
      <w:r w:rsidRPr="004F1DD0">
        <w:t xml:space="preserve">                        continue;</w:t>
      </w:r>
    </w:p>
    <w:p w14:paraId="752BD1D0" w14:textId="77777777" w:rsidR="004F1DD0" w:rsidRPr="004F1DD0" w:rsidRDefault="004F1DD0" w:rsidP="004F1DD0">
      <w:r w:rsidRPr="004F1DD0">
        <w:t xml:space="preserve">                    </w:t>
      </w:r>
    </w:p>
    <w:p w14:paraId="2D1D1458" w14:textId="77777777" w:rsidR="004F1DD0" w:rsidRPr="004F1DD0" w:rsidRDefault="004F1DD0" w:rsidP="004F1DD0">
      <w:r w:rsidRPr="004F1DD0">
        <w:t xml:space="preserve">                    if </w:t>
      </w:r>
      <w:proofErr w:type="gramStart"/>
      <w:r w:rsidRPr="004F1DD0">
        <w:t>(!terrain</w:t>
      </w:r>
      <w:proofErr w:type="gramEnd"/>
      <w:r w:rsidRPr="004F1DD0">
        <w:t>-&gt;</w:t>
      </w:r>
      <w:proofErr w:type="spellStart"/>
      <w:r w:rsidRPr="004F1DD0">
        <w:t>is_valid_grid_</w:t>
      </w:r>
      <w:proofErr w:type="gramStart"/>
      <w:r w:rsidRPr="004F1DD0">
        <w:t>position</w:t>
      </w:r>
      <w:proofErr w:type="spellEnd"/>
      <w:r w:rsidRPr="004F1DD0">
        <w:t>(</w:t>
      </w:r>
      <w:proofErr w:type="spellStart"/>
      <w:proofErr w:type="gramEnd"/>
      <w:r w:rsidRPr="004F1DD0">
        <w:t>i</w:t>
      </w:r>
      <w:proofErr w:type="spellEnd"/>
      <w:r w:rsidRPr="004F1DD0">
        <w:t xml:space="preserve"> + </w:t>
      </w:r>
      <w:proofErr w:type="spellStart"/>
      <w:r w:rsidRPr="004F1DD0">
        <w:t>neighbori</w:t>
      </w:r>
      <w:proofErr w:type="spellEnd"/>
      <w:r w:rsidRPr="004F1DD0">
        <w:t xml:space="preserve">, j + </w:t>
      </w:r>
      <w:proofErr w:type="spellStart"/>
      <w:r w:rsidRPr="004F1DD0">
        <w:t>neighborj</w:t>
      </w:r>
      <w:proofErr w:type="spellEnd"/>
      <w:r w:rsidRPr="004F1DD0">
        <w:t>))</w:t>
      </w:r>
    </w:p>
    <w:p w14:paraId="4FA25081" w14:textId="77777777" w:rsidR="004F1DD0" w:rsidRPr="004F1DD0" w:rsidRDefault="004F1DD0" w:rsidP="004F1DD0">
      <w:r w:rsidRPr="004F1DD0">
        <w:lastRenderedPageBreak/>
        <w:t xml:space="preserve">                    {</w:t>
      </w:r>
    </w:p>
    <w:p w14:paraId="20F74B38" w14:textId="77777777" w:rsidR="004F1DD0" w:rsidRPr="004F1DD0" w:rsidRDefault="004F1DD0" w:rsidP="004F1DD0">
      <w:r w:rsidRPr="004F1DD0">
        <w:t xml:space="preserve">                        continue;</w:t>
      </w:r>
    </w:p>
    <w:p w14:paraId="4A0D5B77" w14:textId="77777777" w:rsidR="004F1DD0" w:rsidRPr="004F1DD0" w:rsidRDefault="004F1DD0" w:rsidP="004F1DD0">
      <w:r w:rsidRPr="004F1DD0">
        <w:t xml:space="preserve">                    }</w:t>
      </w:r>
    </w:p>
    <w:p w14:paraId="7D7ABFF0" w14:textId="77777777" w:rsidR="004F1DD0" w:rsidRPr="004F1DD0" w:rsidRDefault="004F1DD0" w:rsidP="004F1DD0">
      <w:r w:rsidRPr="004F1DD0">
        <w:t xml:space="preserve">                    if (terrain-&gt;</w:t>
      </w:r>
      <w:proofErr w:type="spellStart"/>
      <w:r w:rsidRPr="004F1DD0">
        <w:t>is_</w:t>
      </w:r>
      <w:proofErr w:type="gramStart"/>
      <w:r w:rsidRPr="004F1DD0">
        <w:t>wall</w:t>
      </w:r>
      <w:proofErr w:type="spellEnd"/>
      <w:r w:rsidRPr="004F1DD0">
        <w:t>(</w:t>
      </w:r>
      <w:proofErr w:type="spellStart"/>
      <w:proofErr w:type="gramEnd"/>
      <w:r w:rsidRPr="004F1DD0">
        <w:t>i</w:t>
      </w:r>
      <w:proofErr w:type="spellEnd"/>
      <w:r w:rsidRPr="004F1DD0">
        <w:t xml:space="preserve"> + </w:t>
      </w:r>
      <w:proofErr w:type="spellStart"/>
      <w:r w:rsidRPr="004F1DD0">
        <w:t>neighbori</w:t>
      </w:r>
      <w:proofErr w:type="spellEnd"/>
      <w:r w:rsidRPr="004F1DD0">
        <w:t xml:space="preserve">, j + </w:t>
      </w:r>
      <w:proofErr w:type="spellStart"/>
      <w:r w:rsidRPr="004F1DD0">
        <w:t>neighborj</w:t>
      </w:r>
      <w:proofErr w:type="spellEnd"/>
      <w:r w:rsidRPr="004F1DD0">
        <w:t>))</w:t>
      </w:r>
    </w:p>
    <w:p w14:paraId="692266FA" w14:textId="77777777" w:rsidR="004F1DD0" w:rsidRPr="004F1DD0" w:rsidRDefault="004F1DD0" w:rsidP="004F1DD0">
      <w:r w:rsidRPr="004F1DD0">
        <w:t xml:space="preserve">                    {</w:t>
      </w:r>
    </w:p>
    <w:p w14:paraId="67D56A59" w14:textId="77777777" w:rsidR="004F1DD0" w:rsidRPr="004F1DD0" w:rsidRDefault="004F1DD0" w:rsidP="004F1DD0">
      <w:r w:rsidRPr="004F1DD0">
        <w:t xml:space="preserve">                        continue;</w:t>
      </w:r>
    </w:p>
    <w:p w14:paraId="015DB6E5" w14:textId="77777777" w:rsidR="004F1DD0" w:rsidRPr="004F1DD0" w:rsidRDefault="004F1DD0" w:rsidP="004F1DD0">
      <w:r w:rsidRPr="004F1DD0">
        <w:t xml:space="preserve">                    }</w:t>
      </w:r>
    </w:p>
    <w:p w14:paraId="033E2B83" w14:textId="77777777" w:rsidR="004F1DD0" w:rsidRPr="004F1DD0" w:rsidRDefault="004F1DD0" w:rsidP="004F1DD0">
      <w:r w:rsidRPr="004F1DD0">
        <w:t xml:space="preserve">                    if </w:t>
      </w:r>
      <w:proofErr w:type="gramStart"/>
      <w:r w:rsidRPr="004F1DD0">
        <w:t>(!</w:t>
      </w:r>
      <w:proofErr w:type="spellStart"/>
      <w:r w:rsidRPr="004F1DD0">
        <w:t>is</w:t>
      </w:r>
      <w:proofErr w:type="gramEnd"/>
      <w:r w:rsidRPr="004F1DD0">
        <w:t>_clear_</w:t>
      </w:r>
      <w:proofErr w:type="gramStart"/>
      <w:r w:rsidRPr="004F1DD0">
        <w:t>path</w:t>
      </w:r>
      <w:proofErr w:type="spellEnd"/>
      <w:r w:rsidRPr="004F1DD0">
        <w:t>(</w:t>
      </w:r>
      <w:proofErr w:type="spellStart"/>
      <w:r w:rsidRPr="004F1DD0">
        <w:t>i,j</w:t>
      </w:r>
      <w:proofErr w:type="spellEnd"/>
      <w:proofErr w:type="gramEnd"/>
      <w:r w:rsidRPr="004F1DD0">
        <w:t xml:space="preserve">, </w:t>
      </w:r>
      <w:proofErr w:type="spellStart"/>
      <w:r w:rsidRPr="004F1DD0">
        <w:t>i</w:t>
      </w:r>
      <w:proofErr w:type="spellEnd"/>
      <w:r w:rsidRPr="004F1DD0">
        <w:t xml:space="preserve"> + </w:t>
      </w:r>
      <w:proofErr w:type="spellStart"/>
      <w:r w:rsidRPr="004F1DD0">
        <w:t>neighbori</w:t>
      </w:r>
      <w:proofErr w:type="spellEnd"/>
      <w:r w:rsidRPr="004F1DD0">
        <w:t xml:space="preserve">, j + </w:t>
      </w:r>
      <w:proofErr w:type="spellStart"/>
      <w:proofErr w:type="gramStart"/>
      <w:r w:rsidRPr="004F1DD0">
        <w:t>neighborj</w:t>
      </w:r>
      <w:proofErr w:type="spellEnd"/>
      <w:r w:rsidRPr="004F1DD0">
        <w:t xml:space="preserve"> )</w:t>
      </w:r>
      <w:proofErr w:type="gramEnd"/>
      <w:r w:rsidRPr="004F1DD0">
        <w:t>)</w:t>
      </w:r>
    </w:p>
    <w:p w14:paraId="0317FC8A" w14:textId="77777777" w:rsidR="004F1DD0" w:rsidRPr="004F1DD0" w:rsidRDefault="004F1DD0" w:rsidP="004F1DD0">
      <w:r w:rsidRPr="004F1DD0">
        <w:t xml:space="preserve">                    {</w:t>
      </w:r>
    </w:p>
    <w:p w14:paraId="4A3FDEBC" w14:textId="77777777" w:rsidR="004F1DD0" w:rsidRPr="004F1DD0" w:rsidRDefault="004F1DD0" w:rsidP="004F1DD0">
      <w:r w:rsidRPr="004F1DD0">
        <w:t xml:space="preserve">                        continue;</w:t>
      </w:r>
    </w:p>
    <w:p w14:paraId="0F509E06" w14:textId="77777777" w:rsidR="004F1DD0" w:rsidRPr="004F1DD0" w:rsidRDefault="004F1DD0" w:rsidP="004F1DD0">
      <w:r w:rsidRPr="004F1DD0">
        <w:t xml:space="preserve">                    }</w:t>
      </w:r>
    </w:p>
    <w:p w14:paraId="22CB10BE" w14:textId="77777777" w:rsidR="004F1DD0" w:rsidRPr="004F1DD0" w:rsidRDefault="004F1DD0" w:rsidP="004F1DD0"/>
    <w:p w14:paraId="634E0437" w14:textId="77777777" w:rsidR="004F1DD0" w:rsidRPr="004F1DD0" w:rsidRDefault="004F1DD0" w:rsidP="004F1DD0">
      <w:r w:rsidRPr="004F1DD0">
        <w:t xml:space="preserve">                        if (</w:t>
      </w:r>
      <w:proofErr w:type="spellStart"/>
      <w:r w:rsidRPr="004F1DD0">
        <w:t>is_clear_</w:t>
      </w:r>
      <w:proofErr w:type="gramStart"/>
      <w:r w:rsidRPr="004F1DD0">
        <w:t>path</w:t>
      </w:r>
      <w:proofErr w:type="spellEnd"/>
      <w:r w:rsidRPr="004F1DD0">
        <w:t>(</w:t>
      </w:r>
      <w:proofErr w:type="spellStart"/>
      <w:proofErr w:type="gramEnd"/>
      <w:r w:rsidRPr="004F1DD0">
        <w:t>i</w:t>
      </w:r>
      <w:proofErr w:type="spellEnd"/>
      <w:r w:rsidRPr="004F1DD0">
        <w:t xml:space="preserve"> + </w:t>
      </w:r>
      <w:proofErr w:type="spellStart"/>
      <w:r w:rsidRPr="004F1DD0">
        <w:t>neighbori</w:t>
      </w:r>
      <w:proofErr w:type="spellEnd"/>
      <w:r w:rsidRPr="004F1DD0">
        <w:t xml:space="preserve">, j + </w:t>
      </w:r>
      <w:proofErr w:type="spellStart"/>
      <w:r w:rsidRPr="004F1DD0">
        <w:t>neighborj</w:t>
      </w:r>
      <w:proofErr w:type="spellEnd"/>
      <w:r w:rsidRPr="004F1DD0">
        <w:t>, row, col))</w:t>
      </w:r>
    </w:p>
    <w:p w14:paraId="43049EDA" w14:textId="77777777" w:rsidR="004F1DD0" w:rsidRPr="004F1DD0" w:rsidRDefault="004F1DD0" w:rsidP="004F1DD0">
      <w:r w:rsidRPr="004F1DD0">
        <w:t xml:space="preserve">                        {</w:t>
      </w:r>
    </w:p>
    <w:p w14:paraId="234EE81D" w14:textId="77777777" w:rsidR="004F1DD0" w:rsidRPr="004F1DD0" w:rsidRDefault="004F1DD0" w:rsidP="004F1DD0">
      <w:r w:rsidRPr="004F1DD0">
        <w:t xml:space="preserve">                            </w:t>
      </w:r>
    </w:p>
    <w:p w14:paraId="252B6EFD" w14:textId="77777777" w:rsidR="004F1DD0" w:rsidRPr="004F1DD0" w:rsidRDefault="004F1DD0" w:rsidP="004F1DD0">
      <w:r w:rsidRPr="004F1DD0">
        <w:t xml:space="preserve">                            check = true;</w:t>
      </w:r>
    </w:p>
    <w:p w14:paraId="0E4D9A35" w14:textId="77777777" w:rsidR="004F1DD0" w:rsidRPr="004F1DD0" w:rsidRDefault="004F1DD0" w:rsidP="004F1DD0">
      <w:r w:rsidRPr="004F1DD0">
        <w:t xml:space="preserve">                            </w:t>
      </w:r>
    </w:p>
    <w:p w14:paraId="5221A2DE" w14:textId="77777777" w:rsidR="004F1DD0" w:rsidRPr="004F1DD0" w:rsidRDefault="004F1DD0" w:rsidP="004F1DD0">
      <w:r w:rsidRPr="004F1DD0">
        <w:t xml:space="preserve">                            break;</w:t>
      </w:r>
    </w:p>
    <w:p w14:paraId="6F7200A7" w14:textId="77777777" w:rsidR="004F1DD0" w:rsidRPr="004F1DD0" w:rsidRDefault="004F1DD0" w:rsidP="004F1DD0">
      <w:r w:rsidRPr="004F1DD0">
        <w:t xml:space="preserve">                        }</w:t>
      </w:r>
    </w:p>
    <w:p w14:paraId="038FF6FD" w14:textId="77777777" w:rsidR="004F1DD0" w:rsidRPr="004F1DD0" w:rsidRDefault="004F1DD0" w:rsidP="004F1DD0">
      <w:r w:rsidRPr="004F1DD0">
        <w:t xml:space="preserve">                    </w:t>
      </w:r>
    </w:p>
    <w:p w14:paraId="4503062D" w14:textId="77777777" w:rsidR="004F1DD0" w:rsidRPr="004F1DD0" w:rsidRDefault="004F1DD0" w:rsidP="004F1DD0">
      <w:r w:rsidRPr="004F1DD0">
        <w:t xml:space="preserve">                }</w:t>
      </w:r>
    </w:p>
    <w:p w14:paraId="2010C404" w14:textId="77777777" w:rsidR="004F1DD0" w:rsidRPr="004F1DD0" w:rsidRDefault="004F1DD0" w:rsidP="004F1DD0">
      <w:r w:rsidRPr="004F1DD0">
        <w:t xml:space="preserve">                if (check == true)</w:t>
      </w:r>
    </w:p>
    <w:p w14:paraId="3E3C94DC" w14:textId="77777777" w:rsidR="004F1DD0" w:rsidRPr="004F1DD0" w:rsidRDefault="004F1DD0" w:rsidP="004F1DD0">
      <w:r w:rsidRPr="004F1DD0">
        <w:t xml:space="preserve">                    break;</w:t>
      </w:r>
    </w:p>
    <w:p w14:paraId="352799BC" w14:textId="77777777" w:rsidR="004F1DD0" w:rsidRPr="004F1DD0" w:rsidRDefault="004F1DD0" w:rsidP="004F1DD0">
      <w:r w:rsidRPr="004F1DD0">
        <w:t xml:space="preserve">            }</w:t>
      </w:r>
    </w:p>
    <w:p w14:paraId="4B4184A8" w14:textId="77777777" w:rsidR="004F1DD0" w:rsidRPr="004F1DD0" w:rsidRDefault="004F1DD0" w:rsidP="004F1DD0">
      <w:r w:rsidRPr="004F1DD0">
        <w:t xml:space="preserve">            if (check)</w:t>
      </w:r>
    </w:p>
    <w:p w14:paraId="2B8B0630" w14:textId="77777777" w:rsidR="004F1DD0" w:rsidRPr="004F1DD0" w:rsidRDefault="004F1DD0" w:rsidP="004F1DD0">
      <w:r w:rsidRPr="004F1DD0">
        <w:t xml:space="preserve">            {</w:t>
      </w:r>
    </w:p>
    <w:p w14:paraId="0F791B29" w14:textId="77777777" w:rsidR="004F1DD0" w:rsidRPr="004F1DD0" w:rsidRDefault="004F1DD0" w:rsidP="004F1DD0">
      <w:r w:rsidRPr="004F1DD0">
        <w:t xml:space="preserve">                </w:t>
      </w:r>
      <w:proofErr w:type="spellStart"/>
      <w:r w:rsidRPr="004F1DD0">
        <w:t>layer.set_</w:t>
      </w:r>
      <w:proofErr w:type="gramStart"/>
      <w:r w:rsidRPr="004F1DD0">
        <w:t>value</w:t>
      </w:r>
      <w:proofErr w:type="spellEnd"/>
      <w:r w:rsidRPr="004F1DD0">
        <w:t>(</w:t>
      </w:r>
      <w:proofErr w:type="spellStart"/>
      <w:proofErr w:type="gramEnd"/>
      <w:r w:rsidRPr="004F1DD0">
        <w:t>i</w:t>
      </w:r>
      <w:proofErr w:type="spellEnd"/>
      <w:r w:rsidRPr="004F1DD0">
        <w:t>, j, 0.5f);</w:t>
      </w:r>
    </w:p>
    <w:p w14:paraId="34139E74" w14:textId="77777777" w:rsidR="004F1DD0" w:rsidRPr="004F1DD0" w:rsidRDefault="004F1DD0" w:rsidP="004F1DD0">
      <w:r w:rsidRPr="004F1DD0">
        <w:t xml:space="preserve">            }</w:t>
      </w:r>
    </w:p>
    <w:p w14:paraId="6FB2A892" w14:textId="77777777" w:rsidR="004F1DD0" w:rsidRPr="004F1DD0" w:rsidRDefault="004F1DD0" w:rsidP="004F1DD0">
      <w:r w:rsidRPr="004F1DD0">
        <w:t xml:space="preserve">            else</w:t>
      </w:r>
    </w:p>
    <w:p w14:paraId="33F9E07A" w14:textId="77777777" w:rsidR="004F1DD0" w:rsidRPr="004F1DD0" w:rsidRDefault="004F1DD0" w:rsidP="004F1DD0">
      <w:r w:rsidRPr="004F1DD0">
        <w:t xml:space="preserve">            {</w:t>
      </w:r>
    </w:p>
    <w:p w14:paraId="1425707B" w14:textId="77777777" w:rsidR="004F1DD0" w:rsidRPr="004F1DD0" w:rsidRDefault="004F1DD0" w:rsidP="004F1DD0">
      <w:r w:rsidRPr="004F1DD0">
        <w:t xml:space="preserve">                </w:t>
      </w:r>
      <w:proofErr w:type="spellStart"/>
      <w:r w:rsidRPr="004F1DD0">
        <w:t>layer.set_</w:t>
      </w:r>
      <w:proofErr w:type="gramStart"/>
      <w:r w:rsidRPr="004F1DD0">
        <w:t>value</w:t>
      </w:r>
      <w:proofErr w:type="spellEnd"/>
      <w:r w:rsidRPr="004F1DD0">
        <w:t>(</w:t>
      </w:r>
      <w:proofErr w:type="spellStart"/>
      <w:proofErr w:type="gramEnd"/>
      <w:r w:rsidRPr="004F1DD0">
        <w:t>i</w:t>
      </w:r>
      <w:proofErr w:type="spellEnd"/>
      <w:r w:rsidRPr="004F1DD0">
        <w:t>, j, 0.0f);</w:t>
      </w:r>
    </w:p>
    <w:p w14:paraId="7B58CF15" w14:textId="77777777" w:rsidR="004F1DD0" w:rsidRPr="004F1DD0" w:rsidRDefault="004F1DD0" w:rsidP="004F1DD0">
      <w:r w:rsidRPr="004F1DD0">
        <w:t xml:space="preserve">            }</w:t>
      </w:r>
    </w:p>
    <w:p w14:paraId="190D65DF" w14:textId="77777777" w:rsidR="004F1DD0" w:rsidRPr="004F1DD0" w:rsidRDefault="004F1DD0" w:rsidP="004F1DD0">
      <w:r w:rsidRPr="004F1DD0">
        <w:t xml:space="preserve">        }</w:t>
      </w:r>
    </w:p>
    <w:p w14:paraId="3209DEA0" w14:textId="77777777" w:rsidR="004F1DD0" w:rsidRPr="004F1DD0" w:rsidRDefault="004F1DD0" w:rsidP="004F1DD0">
      <w:r w:rsidRPr="004F1DD0">
        <w:t xml:space="preserve">    </w:t>
      </w:r>
    </w:p>
    <w:p w14:paraId="3FAE65F5" w14:textId="77777777" w:rsidR="004F1DD0" w:rsidRPr="004F1DD0" w:rsidRDefault="004F1DD0" w:rsidP="004F1DD0">
      <w:r w:rsidRPr="004F1DD0">
        <w:t xml:space="preserve">    }</w:t>
      </w:r>
    </w:p>
    <w:p w14:paraId="208A4CEF" w14:textId="77777777" w:rsidR="004F1DD0" w:rsidRPr="004F1DD0" w:rsidRDefault="004F1DD0" w:rsidP="004F1DD0">
      <w:r w:rsidRPr="004F1DD0">
        <w:t>}</w:t>
      </w:r>
    </w:p>
    <w:p w14:paraId="74B639FF" w14:textId="77777777" w:rsidR="004F1DD0" w:rsidRPr="004F1DD0" w:rsidRDefault="004F1DD0" w:rsidP="004F1DD0">
      <w:r w:rsidRPr="004F1DD0">
        <w:t>// WRITE YOUR CODE HERE</w:t>
      </w:r>
    </w:p>
    <w:p w14:paraId="0DDBEF4A" w14:textId="77777777" w:rsidR="004F1DD0" w:rsidRPr="004F1DD0" w:rsidRDefault="004F1DD0" w:rsidP="004F1DD0">
      <w:r w:rsidRPr="004F1DD0">
        <w:t>}</w:t>
      </w:r>
    </w:p>
    <w:p w14:paraId="4977A2E7" w14:textId="77777777" w:rsidR="004F1DD0" w:rsidRPr="004F1DD0" w:rsidRDefault="004F1DD0" w:rsidP="004F1DD0">
      <w:r w:rsidRPr="004F1DD0">
        <w:t xml:space="preserve">void </w:t>
      </w:r>
      <w:proofErr w:type="spellStart"/>
      <w:r w:rsidRPr="004F1DD0">
        <w:t>analyze_agent_</w:t>
      </w:r>
      <w:proofErr w:type="gramStart"/>
      <w:r w:rsidRPr="004F1DD0">
        <w:t>vision</w:t>
      </w:r>
      <w:proofErr w:type="spellEnd"/>
      <w:r w:rsidRPr="004F1DD0">
        <w:t>(</w:t>
      </w:r>
      <w:proofErr w:type="spellStart"/>
      <w:proofErr w:type="gramEnd"/>
      <w:r w:rsidRPr="004F1DD0">
        <w:t>MapLayer</w:t>
      </w:r>
      <w:proofErr w:type="spellEnd"/>
      <w:r w:rsidRPr="004F1DD0">
        <w:t>&lt;float&gt;&amp; layer, const Agent* agent)</w:t>
      </w:r>
      <w:r w:rsidRPr="004F1DD0">
        <w:br/>
        <w:t>{</w:t>
      </w:r>
      <w:r w:rsidRPr="004F1DD0">
        <w:br/>
        <w:t>int height = terrain-&gt;</w:t>
      </w:r>
      <w:proofErr w:type="spellStart"/>
      <w:r w:rsidRPr="004F1DD0">
        <w:t>get_map_</w:t>
      </w:r>
      <w:proofErr w:type="gramStart"/>
      <w:r w:rsidRPr="004F1DD0">
        <w:t>height</w:t>
      </w:r>
      <w:proofErr w:type="spellEnd"/>
      <w:r w:rsidRPr="004F1DD0">
        <w:t>(</w:t>
      </w:r>
      <w:proofErr w:type="gramEnd"/>
      <w:r w:rsidRPr="004F1DD0">
        <w:t>);</w:t>
      </w:r>
      <w:r w:rsidRPr="004F1DD0">
        <w:br/>
        <w:t>int width = terrain-&gt;</w:t>
      </w:r>
      <w:proofErr w:type="spellStart"/>
      <w:r w:rsidRPr="004F1DD0">
        <w:t>get_map_</w:t>
      </w:r>
      <w:proofErr w:type="gramStart"/>
      <w:r w:rsidRPr="004F1DD0">
        <w:t>width</w:t>
      </w:r>
      <w:proofErr w:type="spellEnd"/>
      <w:r w:rsidRPr="004F1DD0">
        <w:t>(</w:t>
      </w:r>
      <w:proofErr w:type="gramEnd"/>
      <w:r w:rsidRPr="004F1DD0">
        <w:t>);</w:t>
      </w:r>
    </w:p>
    <w:p w14:paraId="0DB15A87" w14:textId="77777777" w:rsidR="004F1DD0" w:rsidRPr="004F1DD0" w:rsidRDefault="004F1DD0" w:rsidP="004F1DD0">
      <w:proofErr w:type="spellStart"/>
      <w:r w:rsidRPr="004F1DD0">
        <w:t>GridPos</w:t>
      </w:r>
      <w:proofErr w:type="spellEnd"/>
      <w:r w:rsidRPr="004F1DD0">
        <w:t xml:space="preserve"> </w:t>
      </w:r>
      <w:proofErr w:type="spellStart"/>
      <w:r w:rsidRPr="004F1DD0">
        <w:t>agentP</w:t>
      </w:r>
      <w:proofErr w:type="spellEnd"/>
      <w:r w:rsidRPr="004F1DD0">
        <w:t xml:space="preserve"> = terrain-&gt;</w:t>
      </w:r>
      <w:proofErr w:type="spellStart"/>
      <w:r w:rsidRPr="004F1DD0">
        <w:t>get_grid_position</w:t>
      </w:r>
      <w:proofErr w:type="spellEnd"/>
      <w:r w:rsidRPr="004F1DD0">
        <w:t>(agent-&gt;</w:t>
      </w:r>
      <w:proofErr w:type="spellStart"/>
      <w:r w:rsidRPr="004F1DD0">
        <w:t>get_</w:t>
      </w:r>
      <w:proofErr w:type="gramStart"/>
      <w:r w:rsidRPr="004F1DD0">
        <w:t>position</w:t>
      </w:r>
      <w:proofErr w:type="spellEnd"/>
      <w:r w:rsidRPr="004F1DD0">
        <w:t>(</w:t>
      </w:r>
      <w:proofErr w:type="gramEnd"/>
      <w:r w:rsidRPr="004F1DD0">
        <w:t>));</w:t>
      </w:r>
    </w:p>
    <w:p w14:paraId="67EAA204" w14:textId="77777777" w:rsidR="004F1DD0" w:rsidRPr="004F1DD0" w:rsidRDefault="004F1DD0" w:rsidP="004F1DD0"/>
    <w:p w14:paraId="2F565D67" w14:textId="77777777" w:rsidR="004F1DD0" w:rsidRPr="004F1DD0" w:rsidRDefault="004F1DD0" w:rsidP="004F1DD0">
      <w:r w:rsidRPr="004F1DD0">
        <w:t xml:space="preserve">Vec2 </w:t>
      </w:r>
      <w:proofErr w:type="spellStart"/>
      <w:r w:rsidRPr="004F1DD0">
        <w:t>viewVec</w:t>
      </w:r>
      <w:proofErr w:type="spellEnd"/>
      <w:r w:rsidRPr="004F1DD0">
        <w:t>(agent-&gt;</w:t>
      </w:r>
      <w:proofErr w:type="spellStart"/>
      <w:r w:rsidRPr="004F1DD0">
        <w:t>get_forward_</w:t>
      </w:r>
      <w:proofErr w:type="gramStart"/>
      <w:r w:rsidRPr="004F1DD0">
        <w:t>vector</w:t>
      </w:r>
      <w:proofErr w:type="spellEnd"/>
      <w:r w:rsidRPr="004F1DD0">
        <w:t>(</w:t>
      </w:r>
      <w:proofErr w:type="gramEnd"/>
      <w:r w:rsidRPr="004F1DD0">
        <w:t>).x, agent-&gt;</w:t>
      </w:r>
      <w:proofErr w:type="spellStart"/>
      <w:r w:rsidRPr="004F1DD0">
        <w:t>get_forward_vector</w:t>
      </w:r>
      <w:proofErr w:type="spellEnd"/>
      <w:r w:rsidRPr="004F1DD0">
        <w:t>(</w:t>
      </w:r>
      <w:proofErr w:type="gramStart"/>
      <w:r w:rsidRPr="004F1DD0">
        <w:t>).z</w:t>
      </w:r>
      <w:proofErr w:type="gramEnd"/>
      <w:r w:rsidRPr="004F1DD0">
        <w:t>);</w:t>
      </w:r>
    </w:p>
    <w:p w14:paraId="1F4A0C1D" w14:textId="77777777" w:rsidR="004F1DD0" w:rsidRPr="004F1DD0" w:rsidRDefault="004F1DD0" w:rsidP="004F1DD0">
      <w:proofErr w:type="spellStart"/>
      <w:r w:rsidRPr="004F1DD0">
        <w:lastRenderedPageBreak/>
        <w:t>viewVec.Normalize</w:t>
      </w:r>
      <w:proofErr w:type="spellEnd"/>
      <w:r w:rsidRPr="004F1DD0">
        <w:t>();</w:t>
      </w:r>
    </w:p>
    <w:p w14:paraId="76BF8A40" w14:textId="77777777" w:rsidR="004F1DD0" w:rsidRPr="004F1DD0" w:rsidRDefault="004F1DD0" w:rsidP="004F1DD0"/>
    <w:p w14:paraId="2D27B1A9" w14:textId="77777777" w:rsidR="004F1DD0" w:rsidRPr="004F1DD0" w:rsidRDefault="004F1DD0" w:rsidP="004F1DD0">
      <w:r w:rsidRPr="004F1DD0">
        <w:t xml:space="preserve">for (int </w:t>
      </w:r>
      <w:proofErr w:type="spellStart"/>
      <w:r w:rsidRPr="004F1DD0">
        <w:t>i</w:t>
      </w:r>
      <w:proofErr w:type="spellEnd"/>
      <w:r w:rsidRPr="004F1DD0">
        <w:t xml:space="preserve"> = 0; </w:t>
      </w:r>
      <w:proofErr w:type="spellStart"/>
      <w:r w:rsidRPr="004F1DD0">
        <w:t>i</w:t>
      </w:r>
      <w:proofErr w:type="spellEnd"/>
      <w:r w:rsidRPr="004F1DD0">
        <w:t xml:space="preserve"> &lt; height; </w:t>
      </w:r>
      <w:proofErr w:type="spellStart"/>
      <w:r w:rsidRPr="004F1DD0">
        <w:t>i</w:t>
      </w:r>
      <w:proofErr w:type="spellEnd"/>
      <w:r w:rsidRPr="004F1DD0">
        <w:t>++)</w:t>
      </w:r>
    </w:p>
    <w:p w14:paraId="66D77656" w14:textId="77777777" w:rsidR="004F1DD0" w:rsidRPr="004F1DD0" w:rsidRDefault="004F1DD0" w:rsidP="004F1DD0">
      <w:r w:rsidRPr="004F1DD0">
        <w:t>{</w:t>
      </w:r>
    </w:p>
    <w:p w14:paraId="72E3A831" w14:textId="77777777" w:rsidR="004F1DD0" w:rsidRPr="004F1DD0" w:rsidRDefault="004F1DD0" w:rsidP="004F1DD0">
      <w:r w:rsidRPr="004F1DD0">
        <w:t xml:space="preserve">    for (int j = 0; j &lt; width; </w:t>
      </w:r>
      <w:proofErr w:type="spellStart"/>
      <w:r w:rsidRPr="004F1DD0">
        <w:t>j++</w:t>
      </w:r>
      <w:proofErr w:type="spellEnd"/>
      <w:r w:rsidRPr="004F1DD0">
        <w:t>)</w:t>
      </w:r>
    </w:p>
    <w:p w14:paraId="22B84FAC" w14:textId="77777777" w:rsidR="004F1DD0" w:rsidRPr="004F1DD0" w:rsidRDefault="004F1DD0" w:rsidP="004F1DD0">
      <w:r w:rsidRPr="004F1DD0">
        <w:t xml:space="preserve">    {</w:t>
      </w:r>
    </w:p>
    <w:p w14:paraId="13D5344E" w14:textId="77777777" w:rsidR="004F1DD0" w:rsidRPr="004F1DD0" w:rsidRDefault="004F1DD0" w:rsidP="004F1DD0">
      <w:r w:rsidRPr="004F1DD0">
        <w:t xml:space="preserve">        if (terrain-&gt;</w:t>
      </w:r>
      <w:proofErr w:type="spellStart"/>
      <w:r w:rsidRPr="004F1DD0">
        <w:t>is_</w:t>
      </w:r>
      <w:proofErr w:type="gramStart"/>
      <w:r w:rsidRPr="004F1DD0">
        <w:t>wall</w:t>
      </w:r>
      <w:proofErr w:type="spellEnd"/>
      <w:r w:rsidRPr="004F1DD0">
        <w:t>(</w:t>
      </w:r>
      <w:proofErr w:type="spellStart"/>
      <w:proofErr w:type="gramEnd"/>
      <w:r w:rsidRPr="004F1DD0">
        <w:t>i</w:t>
      </w:r>
      <w:proofErr w:type="spellEnd"/>
      <w:r w:rsidRPr="004F1DD0">
        <w:t>, j))</w:t>
      </w:r>
    </w:p>
    <w:p w14:paraId="75445E5D" w14:textId="77777777" w:rsidR="004F1DD0" w:rsidRPr="004F1DD0" w:rsidRDefault="004F1DD0" w:rsidP="004F1DD0">
      <w:r w:rsidRPr="004F1DD0">
        <w:t xml:space="preserve">        {</w:t>
      </w:r>
    </w:p>
    <w:p w14:paraId="5AE5014E" w14:textId="77777777" w:rsidR="004F1DD0" w:rsidRPr="004F1DD0" w:rsidRDefault="004F1DD0" w:rsidP="004F1DD0">
      <w:r w:rsidRPr="004F1DD0">
        <w:t xml:space="preserve">            continue;</w:t>
      </w:r>
    </w:p>
    <w:p w14:paraId="1E70005A" w14:textId="77777777" w:rsidR="004F1DD0" w:rsidRPr="004F1DD0" w:rsidRDefault="004F1DD0" w:rsidP="004F1DD0">
      <w:r w:rsidRPr="004F1DD0">
        <w:t xml:space="preserve">        }</w:t>
      </w:r>
    </w:p>
    <w:p w14:paraId="49CA4F91" w14:textId="77777777" w:rsidR="004F1DD0" w:rsidRPr="004F1DD0" w:rsidRDefault="004F1DD0" w:rsidP="004F1DD0"/>
    <w:p w14:paraId="715B4377" w14:textId="77777777" w:rsidR="004F1DD0" w:rsidRPr="004F1DD0" w:rsidRDefault="004F1DD0" w:rsidP="004F1DD0">
      <w:r w:rsidRPr="004F1DD0">
        <w:t xml:space="preserve">        Vec2 </w:t>
      </w:r>
      <w:proofErr w:type="spellStart"/>
      <w:r w:rsidRPr="004F1DD0">
        <w:t>toCell</w:t>
      </w:r>
      <w:proofErr w:type="spellEnd"/>
      <w:r w:rsidRPr="004F1DD0">
        <w:t xml:space="preserve">((float)j - </w:t>
      </w:r>
      <w:proofErr w:type="spellStart"/>
      <w:r w:rsidRPr="004F1DD0">
        <w:t>agentP.col</w:t>
      </w:r>
      <w:proofErr w:type="spellEnd"/>
      <w:r w:rsidRPr="004F1DD0">
        <w:t>, (float)</w:t>
      </w:r>
      <w:proofErr w:type="spellStart"/>
      <w:r w:rsidRPr="004F1DD0">
        <w:t>i</w:t>
      </w:r>
      <w:proofErr w:type="spellEnd"/>
      <w:r w:rsidRPr="004F1DD0">
        <w:t xml:space="preserve"> - </w:t>
      </w:r>
      <w:proofErr w:type="spellStart"/>
      <w:r w:rsidRPr="004F1DD0">
        <w:t>agentP.row</w:t>
      </w:r>
      <w:proofErr w:type="spellEnd"/>
      <w:r w:rsidRPr="004F1DD0">
        <w:t>);</w:t>
      </w:r>
    </w:p>
    <w:p w14:paraId="55382B9C" w14:textId="77777777" w:rsidR="004F1DD0" w:rsidRPr="004F1DD0" w:rsidRDefault="004F1DD0" w:rsidP="004F1DD0"/>
    <w:p w14:paraId="66EDD16B" w14:textId="77777777" w:rsidR="004F1DD0" w:rsidRPr="004F1DD0" w:rsidRDefault="004F1DD0" w:rsidP="004F1DD0">
      <w:r w:rsidRPr="004F1DD0">
        <w:t xml:space="preserve">        if (</w:t>
      </w:r>
      <w:proofErr w:type="spellStart"/>
      <w:r w:rsidRPr="004F1DD0">
        <w:t>toCell.x</w:t>
      </w:r>
      <w:proofErr w:type="spellEnd"/>
      <w:r w:rsidRPr="004F1DD0">
        <w:t xml:space="preserve"> == 0.0f &amp;&amp; </w:t>
      </w:r>
      <w:proofErr w:type="spellStart"/>
      <w:r w:rsidRPr="004F1DD0">
        <w:t>toCell.y</w:t>
      </w:r>
      <w:proofErr w:type="spellEnd"/>
      <w:r w:rsidRPr="004F1DD0">
        <w:t xml:space="preserve"> == 0.0f)</w:t>
      </w:r>
    </w:p>
    <w:p w14:paraId="4C87D63A" w14:textId="77777777" w:rsidR="004F1DD0" w:rsidRPr="004F1DD0" w:rsidRDefault="004F1DD0" w:rsidP="004F1DD0">
      <w:r w:rsidRPr="004F1DD0">
        <w:t xml:space="preserve">        {</w:t>
      </w:r>
    </w:p>
    <w:p w14:paraId="12325F8A" w14:textId="77777777" w:rsidR="004F1DD0" w:rsidRPr="004F1DD0" w:rsidRDefault="004F1DD0" w:rsidP="004F1DD0">
      <w:r w:rsidRPr="004F1DD0">
        <w:t xml:space="preserve">            </w:t>
      </w:r>
      <w:proofErr w:type="spellStart"/>
      <w:r w:rsidRPr="004F1DD0">
        <w:t>layer.set_</w:t>
      </w:r>
      <w:proofErr w:type="gramStart"/>
      <w:r w:rsidRPr="004F1DD0">
        <w:t>value</w:t>
      </w:r>
      <w:proofErr w:type="spellEnd"/>
      <w:r w:rsidRPr="004F1DD0">
        <w:t>(</w:t>
      </w:r>
      <w:proofErr w:type="spellStart"/>
      <w:proofErr w:type="gramEnd"/>
      <w:r w:rsidRPr="004F1DD0">
        <w:t>i</w:t>
      </w:r>
      <w:proofErr w:type="spellEnd"/>
      <w:r w:rsidRPr="004F1DD0">
        <w:t>, j, 1.0f);</w:t>
      </w:r>
    </w:p>
    <w:p w14:paraId="3187FD43" w14:textId="77777777" w:rsidR="004F1DD0" w:rsidRPr="004F1DD0" w:rsidRDefault="004F1DD0" w:rsidP="004F1DD0">
      <w:r w:rsidRPr="004F1DD0">
        <w:t xml:space="preserve">            continue;</w:t>
      </w:r>
    </w:p>
    <w:p w14:paraId="490BBBCC" w14:textId="77777777" w:rsidR="004F1DD0" w:rsidRPr="004F1DD0" w:rsidRDefault="004F1DD0" w:rsidP="004F1DD0">
      <w:r w:rsidRPr="004F1DD0">
        <w:t xml:space="preserve">        }</w:t>
      </w:r>
    </w:p>
    <w:p w14:paraId="62304D62" w14:textId="77777777" w:rsidR="004F1DD0" w:rsidRPr="004F1DD0" w:rsidRDefault="004F1DD0" w:rsidP="004F1DD0"/>
    <w:p w14:paraId="7215A55B" w14:textId="77777777" w:rsidR="004F1DD0" w:rsidRPr="004F1DD0" w:rsidRDefault="004F1DD0" w:rsidP="004F1DD0">
      <w:r w:rsidRPr="004F1DD0">
        <w:t xml:space="preserve">        </w:t>
      </w:r>
      <w:proofErr w:type="spellStart"/>
      <w:r w:rsidRPr="004F1DD0">
        <w:t>toCell.Normalize</w:t>
      </w:r>
      <w:proofErr w:type="spellEnd"/>
      <w:r w:rsidRPr="004F1DD0">
        <w:t>();</w:t>
      </w:r>
    </w:p>
    <w:p w14:paraId="43757E75" w14:textId="77777777" w:rsidR="004F1DD0" w:rsidRPr="004F1DD0" w:rsidRDefault="004F1DD0" w:rsidP="004F1DD0"/>
    <w:p w14:paraId="0D8125A6" w14:textId="77777777" w:rsidR="004F1DD0" w:rsidRPr="004F1DD0" w:rsidRDefault="004F1DD0" w:rsidP="004F1DD0">
      <w:r w:rsidRPr="004F1DD0">
        <w:t xml:space="preserve">        float result = </w:t>
      </w:r>
      <w:proofErr w:type="spellStart"/>
      <w:r w:rsidRPr="004F1DD0">
        <w:t>viewVec.Dot</w:t>
      </w:r>
      <w:proofErr w:type="spellEnd"/>
      <w:r w:rsidRPr="004F1DD0">
        <w:t>(</w:t>
      </w:r>
      <w:proofErr w:type="spellStart"/>
      <w:r w:rsidRPr="004F1DD0">
        <w:t>toCell</w:t>
      </w:r>
      <w:proofErr w:type="spellEnd"/>
      <w:r w:rsidRPr="004F1DD0">
        <w:t>);</w:t>
      </w:r>
    </w:p>
    <w:p w14:paraId="2E8E0E4C" w14:textId="77777777" w:rsidR="004F1DD0" w:rsidRPr="004F1DD0" w:rsidRDefault="004F1DD0" w:rsidP="004F1DD0"/>
    <w:p w14:paraId="1AC74DE8" w14:textId="77777777" w:rsidR="004F1DD0" w:rsidRPr="004F1DD0" w:rsidRDefault="004F1DD0" w:rsidP="004F1DD0">
      <w:r w:rsidRPr="004F1DD0">
        <w:t xml:space="preserve">        // Slightly larger than 180 degrees</w:t>
      </w:r>
    </w:p>
    <w:p w14:paraId="6B047E04" w14:textId="77777777" w:rsidR="004F1DD0" w:rsidRPr="004F1DD0" w:rsidRDefault="004F1DD0" w:rsidP="004F1DD0">
      <w:r w:rsidRPr="004F1DD0">
        <w:t xml:space="preserve">        if (result &gt; -0.099f)</w:t>
      </w:r>
    </w:p>
    <w:p w14:paraId="26635D42" w14:textId="77777777" w:rsidR="004F1DD0" w:rsidRPr="004F1DD0" w:rsidRDefault="004F1DD0" w:rsidP="004F1DD0">
      <w:r w:rsidRPr="004F1DD0">
        <w:t xml:space="preserve">        {</w:t>
      </w:r>
    </w:p>
    <w:p w14:paraId="4CFD85EA" w14:textId="77777777" w:rsidR="004F1DD0" w:rsidRPr="004F1DD0" w:rsidRDefault="004F1DD0" w:rsidP="004F1DD0">
      <w:r w:rsidRPr="004F1DD0">
        <w:t xml:space="preserve">            if (</w:t>
      </w:r>
      <w:proofErr w:type="spellStart"/>
      <w:r w:rsidRPr="004F1DD0">
        <w:t>is_clear_</w:t>
      </w:r>
      <w:proofErr w:type="gramStart"/>
      <w:r w:rsidRPr="004F1DD0">
        <w:t>path</w:t>
      </w:r>
      <w:proofErr w:type="spellEnd"/>
      <w:r w:rsidRPr="004F1DD0">
        <w:t>(</w:t>
      </w:r>
      <w:proofErr w:type="spellStart"/>
      <w:proofErr w:type="gramEnd"/>
      <w:r w:rsidRPr="004F1DD0">
        <w:t>i</w:t>
      </w:r>
      <w:proofErr w:type="spellEnd"/>
      <w:r w:rsidRPr="004F1DD0">
        <w:t xml:space="preserve">, j, </w:t>
      </w:r>
      <w:proofErr w:type="spellStart"/>
      <w:r w:rsidRPr="004F1DD0">
        <w:t>agentP.row</w:t>
      </w:r>
      <w:proofErr w:type="spellEnd"/>
      <w:r w:rsidRPr="004F1DD0">
        <w:t xml:space="preserve">, </w:t>
      </w:r>
      <w:proofErr w:type="spellStart"/>
      <w:r w:rsidRPr="004F1DD0">
        <w:t>agentP.col</w:t>
      </w:r>
      <w:proofErr w:type="spellEnd"/>
      <w:r w:rsidRPr="004F1DD0">
        <w:t>))</w:t>
      </w:r>
    </w:p>
    <w:p w14:paraId="35075327" w14:textId="77777777" w:rsidR="004F1DD0" w:rsidRPr="004F1DD0" w:rsidRDefault="004F1DD0" w:rsidP="004F1DD0">
      <w:r w:rsidRPr="004F1DD0">
        <w:t xml:space="preserve">            {</w:t>
      </w:r>
    </w:p>
    <w:p w14:paraId="750DBD48" w14:textId="77777777" w:rsidR="004F1DD0" w:rsidRPr="004F1DD0" w:rsidRDefault="004F1DD0" w:rsidP="004F1DD0">
      <w:r w:rsidRPr="004F1DD0">
        <w:t xml:space="preserve">                </w:t>
      </w:r>
      <w:proofErr w:type="spellStart"/>
      <w:r w:rsidRPr="004F1DD0">
        <w:t>layer.set_</w:t>
      </w:r>
      <w:proofErr w:type="gramStart"/>
      <w:r w:rsidRPr="004F1DD0">
        <w:t>value</w:t>
      </w:r>
      <w:proofErr w:type="spellEnd"/>
      <w:r w:rsidRPr="004F1DD0">
        <w:t>(</w:t>
      </w:r>
      <w:proofErr w:type="spellStart"/>
      <w:proofErr w:type="gramEnd"/>
      <w:r w:rsidRPr="004F1DD0">
        <w:t>i</w:t>
      </w:r>
      <w:proofErr w:type="spellEnd"/>
      <w:r w:rsidRPr="004F1DD0">
        <w:t>, j, 1.0f);</w:t>
      </w:r>
    </w:p>
    <w:p w14:paraId="2B236340" w14:textId="77777777" w:rsidR="004F1DD0" w:rsidRPr="004F1DD0" w:rsidRDefault="004F1DD0" w:rsidP="004F1DD0">
      <w:r w:rsidRPr="004F1DD0">
        <w:t xml:space="preserve">            }</w:t>
      </w:r>
    </w:p>
    <w:p w14:paraId="07A35DE7" w14:textId="77777777" w:rsidR="004F1DD0" w:rsidRPr="004F1DD0" w:rsidRDefault="004F1DD0" w:rsidP="004F1DD0">
      <w:r w:rsidRPr="004F1DD0">
        <w:t xml:space="preserve">        }</w:t>
      </w:r>
    </w:p>
    <w:p w14:paraId="21561D9E" w14:textId="77777777" w:rsidR="004F1DD0" w:rsidRPr="004F1DD0" w:rsidRDefault="004F1DD0" w:rsidP="004F1DD0">
      <w:r w:rsidRPr="004F1DD0">
        <w:t xml:space="preserve">    }</w:t>
      </w:r>
    </w:p>
    <w:p w14:paraId="7FBB00CC" w14:textId="77777777" w:rsidR="004F1DD0" w:rsidRPr="004F1DD0" w:rsidRDefault="004F1DD0" w:rsidP="004F1DD0">
      <w:r w:rsidRPr="004F1DD0">
        <w:t>}</w:t>
      </w:r>
    </w:p>
    <w:p w14:paraId="473938D7" w14:textId="77777777" w:rsidR="004F1DD0" w:rsidRDefault="004F1DD0"/>
    <w:p w14:paraId="68C39A65" w14:textId="4CDFF7FB" w:rsidR="004F1DD0" w:rsidRPr="004F1DD0" w:rsidRDefault="004F1DD0">
      <w:pPr>
        <w:rPr>
          <w:color w:val="EE0000"/>
        </w:rPr>
      </w:pPr>
      <w:r w:rsidRPr="004F1DD0">
        <w:rPr>
          <w:color w:val="EE0000"/>
        </w:rPr>
        <w:t>Response</w:t>
      </w:r>
    </w:p>
    <w:p w14:paraId="2565A120" w14:textId="77777777" w:rsidR="004F1DD0" w:rsidRDefault="004F1DD0"/>
    <w:p w14:paraId="1249656F" w14:textId="77777777" w:rsidR="004F1DD0" w:rsidRDefault="004F1DD0"/>
    <w:p w14:paraId="29A229DC" w14:textId="77777777" w:rsidR="004F1DD0" w:rsidRPr="004F1DD0" w:rsidRDefault="004F1DD0" w:rsidP="004F1DD0">
      <w:r w:rsidRPr="004F1DD0">
        <w:t xml:space="preserve">Yep — fix </w:t>
      </w:r>
      <w:proofErr w:type="spellStart"/>
      <w:r w:rsidRPr="004F1DD0">
        <w:t>analyze_agent_vision</w:t>
      </w:r>
      <w:proofErr w:type="spellEnd"/>
      <w:r w:rsidRPr="004F1DD0">
        <w:t xml:space="preserve"> by </w:t>
      </w:r>
      <w:r w:rsidRPr="004F1DD0">
        <w:rPr>
          <w:b/>
          <w:bCs/>
        </w:rPr>
        <w:t>stopping the row/col guessing</w:t>
      </w:r>
      <w:r w:rsidRPr="004F1DD0">
        <w:t xml:space="preserve"> and using actual world positions.</w:t>
      </w:r>
    </w:p>
    <w:p w14:paraId="4D2C99FD" w14:textId="77777777" w:rsidR="004F1DD0" w:rsidRPr="004F1DD0" w:rsidRDefault="004F1DD0" w:rsidP="004F1DD0">
      <w:r w:rsidRPr="004F1DD0">
        <w:t xml:space="preserve">Right </w:t>
      </w:r>
      <w:proofErr w:type="gramStart"/>
      <w:r w:rsidRPr="004F1DD0">
        <w:t>now</w:t>
      </w:r>
      <w:proofErr w:type="gramEnd"/>
      <w:r w:rsidRPr="004F1DD0">
        <w:t xml:space="preserve"> your function does this:</w:t>
      </w:r>
    </w:p>
    <w:p w14:paraId="431C5A2C" w14:textId="77777777" w:rsidR="004F1DD0" w:rsidRPr="004F1DD0" w:rsidRDefault="004F1DD0" w:rsidP="004F1DD0">
      <w:r w:rsidRPr="004F1DD0">
        <w:t xml:space="preserve">Vec2 </w:t>
      </w:r>
      <w:proofErr w:type="spellStart"/>
      <w:r w:rsidRPr="004F1DD0">
        <w:t>viewVec</w:t>
      </w:r>
      <w:proofErr w:type="spellEnd"/>
      <w:r w:rsidRPr="004F1DD0">
        <w:t>(agent-&gt;</w:t>
      </w:r>
      <w:proofErr w:type="spellStart"/>
      <w:r w:rsidRPr="004F1DD0">
        <w:t>get_forward_</w:t>
      </w:r>
      <w:proofErr w:type="gramStart"/>
      <w:r w:rsidRPr="004F1DD0">
        <w:t>vector</w:t>
      </w:r>
      <w:proofErr w:type="spellEnd"/>
      <w:r w:rsidRPr="004F1DD0">
        <w:t>(</w:t>
      </w:r>
      <w:proofErr w:type="gramEnd"/>
      <w:r w:rsidRPr="004F1DD0">
        <w:t>).x, agent-&gt;</w:t>
      </w:r>
      <w:proofErr w:type="spellStart"/>
      <w:r w:rsidRPr="004F1DD0">
        <w:t>get_forward_vector</w:t>
      </w:r>
      <w:proofErr w:type="spellEnd"/>
      <w:r w:rsidRPr="004F1DD0">
        <w:t>(</w:t>
      </w:r>
      <w:proofErr w:type="gramStart"/>
      <w:r w:rsidRPr="004F1DD0">
        <w:t>).z</w:t>
      </w:r>
      <w:proofErr w:type="gramEnd"/>
      <w:r w:rsidRPr="004F1DD0">
        <w:t>);</w:t>
      </w:r>
    </w:p>
    <w:p w14:paraId="31BC2CF7" w14:textId="77777777" w:rsidR="004F1DD0" w:rsidRPr="004F1DD0" w:rsidRDefault="004F1DD0" w:rsidP="004F1DD0">
      <w:r w:rsidRPr="004F1DD0">
        <w:t>and this:</w:t>
      </w:r>
    </w:p>
    <w:p w14:paraId="1B15D78D" w14:textId="77777777" w:rsidR="004F1DD0" w:rsidRPr="004F1DD0" w:rsidRDefault="004F1DD0" w:rsidP="004F1DD0">
      <w:r w:rsidRPr="004F1DD0">
        <w:t xml:space="preserve">Vec2 </w:t>
      </w:r>
      <w:proofErr w:type="spellStart"/>
      <w:r w:rsidRPr="004F1DD0">
        <w:t>toCell</w:t>
      </w:r>
      <w:proofErr w:type="spellEnd"/>
      <w:r w:rsidRPr="004F1DD0">
        <w:t xml:space="preserve">((float)j - </w:t>
      </w:r>
      <w:proofErr w:type="spellStart"/>
      <w:r w:rsidRPr="004F1DD0">
        <w:t>agentP.col</w:t>
      </w:r>
      <w:proofErr w:type="spellEnd"/>
      <w:r w:rsidRPr="004F1DD0">
        <w:t>, (float)</w:t>
      </w:r>
      <w:proofErr w:type="spellStart"/>
      <w:r w:rsidRPr="004F1DD0">
        <w:t>i</w:t>
      </w:r>
      <w:proofErr w:type="spellEnd"/>
      <w:r w:rsidRPr="004F1DD0">
        <w:t xml:space="preserve"> - </w:t>
      </w:r>
      <w:proofErr w:type="spellStart"/>
      <w:r w:rsidRPr="004F1DD0">
        <w:t>agentP.row</w:t>
      </w:r>
      <w:proofErr w:type="spellEnd"/>
      <w:r w:rsidRPr="004F1DD0">
        <w:t>);</w:t>
      </w:r>
    </w:p>
    <w:p w14:paraId="2FFAEB34" w14:textId="77777777" w:rsidR="004F1DD0" w:rsidRPr="004F1DD0" w:rsidRDefault="004F1DD0" w:rsidP="004F1DD0">
      <w:r w:rsidRPr="004F1DD0">
        <w:t xml:space="preserve">That </w:t>
      </w:r>
      <w:r w:rsidRPr="004F1DD0">
        <w:rPr>
          <w:i/>
          <w:iCs/>
        </w:rPr>
        <w:t>can</w:t>
      </w:r>
      <w:r w:rsidRPr="004F1DD0">
        <w:t xml:space="preserve"> work, but it depends on whether grid row maps perfectly to world z, and whether the sign matches. If the FOV feels flipped/weird, this is where the bug is. Your uploaded </w:t>
      </w:r>
      <w:r w:rsidRPr="004F1DD0">
        <w:lastRenderedPageBreak/>
        <w:t xml:space="preserve">code has this exact version in </w:t>
      </w:r>
      <w:proofErr w:type="spellStart"/>
      <w:r w:rsidRPr="004F1DD0">
        <w:t>analyze_agent_vision</w:t>
      </w:r>
      <w:proofErr w:type="spellEnd"/>
      <w:r w:rsidRPr="004F1DD0">
        <w:t xml:space="preserve">. </w:t>
      </w:r>
    </w:p>
    <w:p w14:paraId="481DFF75" w14:textId="77777777" w:rsidR="004F1DD0" w:rsidRPr="004F1DD0" w:rsidRDefault="004F1DD0" w:rsidP="004F1DD0">
      <w:r w:rsidRPr="004F1DD0">
        <w:t xml:space="preserve">Replace </w:t>
      </w:r>
      <w:proofErr w:type="gramStart"/>
      <w:r w:rsidRPr="004F1DD0">
        <w:t>your</w:t>
      </w:r>
      <w:proofErr w:type="gramEnd"/>
      <w:r w:rsidRPr="004F1DD0">
        <w:t xml:space="preserve"> </w:t>
      </w:r>
      <w:proofErr w:type="spellStart"/>
      <w:r w:rsidRPr="004F1DD0">
        <w:t>analyze_agent_vision</w:t>
      </w:r>
      <w:proofErr w:type="spellEnd"/>
      <w:r w:rsidRPr="004F1DD0">
        <w:t xml:space="preserve"> with this:</w:t>
      </w:r>
    </w:p>
    <w:p w14:paraId="41DE15FA" w14:textId="77777777" w:rsidR="004F1DD0" w:rsidRPr="004F1DD0" w:rsidRDefault="004F1DD0" w:rsidP="004F1DD0">
      <w:r w:rsidRPr="004F1DD0">
        <w:t xml:space="preserve">void </w:t>
      </w:r>
      <w:proofErr w:type="spellStart"/>
      <w:r w:rsidRPr="004F1DD0">
        <w:t>analyze_agent_vision</w:t>
      </w:r>
      <w:proofErr w:type="spellEnd"/>
      <w:r w:rsidRPr="004F1DD0">
        <w:t>(</w:t>
      </w:r>
      <w:proofErr w:type="spellStart"/>
      <w:r w:rsidRPr="004F1DD0">
        <w:t>MapLayer</w:t>
      </w:r>
      <w:proofErr w:type="spellEnd"/>
      <w:r w:rsidRPr="004F1DD0">
        <w:t>&lt;float&gt;&amp; layer, const Agent* agent)</w:t>
      </w:r>
      <w:r w:rsidRPr="004F1DD0">
        <w:br/>
        <w:t>{</w:t>
      </w:r>
      <w:r w:rsidRPr="004F1DD0">
        <w:br/>
        <w:t xml:space="preserve">    int height = terrain-&gt;</w:t>
      </w:r>
      <w:proofErr w:type="spellStart"/>
      <w:r w:rsidRPr="004F1DD0">
        <w:t>get_map_height</w:t>
      </w:r>
      <w:proofErr w:type="spellEnd"/>
      <w:r w:rsidRPr="004F1DD0">
        <w:t>();</w:t>
      </w:r>
      <w:r w:rsidRPr="004F1DD0">
        <w:br/>
        <w:t xml:space="preserve">    int width = terrain-&gt;</w:t>
      </w:r>
      <w:proofErr w:type="spellStart"/>
      <w:r w:rsidRPr="004F1DD0">
        <w:t>get_map_width</w:t>
      </w:r>
      <w:proofErr w:type="spellEnd"/>
      <w:r w:rsidRPr="004F1DD0">
        <w:t>();</w:t>
      </w:r>
      <w:r w:rsidRPr="004F1DD0">
        <w:br/>
      </w:r>
      <w:r w:rsidRPr="004F1DD0">
        <w:br/>
        <w:t xml:space="preserve">    </w:t>
      </w:r>
      <w:proofErr w:type="spellStart"/>
      <w:r w:rsidRPr="004F1DD0">
        <w:t>GridPos</w:t>
      </w:r>
      <w:proofErr w:type="spellEnd"/>
      <w:r w:rsidRPr="004F1DD0">
        <w:t xml:space="preserve"> </w:t>
      </w:r>
      <w:proofErr w:type="spellStart"/>
      <w:r w:rsidRPr="004F1DD0">
        <w:t>agentP</w:t>
      </w:r>
      <w:proofErr w:type="spellEnd"/>
      <w:r w:rsidRPr="004F1DD0">
        <w:t xml:space="preserve"> = terrain-&gt;</w:t>
      </w:r>
      <w:proofErr w:type="spellStart"/>
      <w:r w:rsidRPr="004F1DD0">
        <w:t>get_grid_position</w:t>
      </w:r>
      <w:proofErr w:type="spellEnd"/>
      <w:r w:rsidRPr="004F1DD0">
        <w:t>(agent-&gt;</w:t>
      </w:r>
      <w:proofErr w:type="spellStart"/>
      <w:r w:rsidRPr="004F1DD0">
        <w:t>get_position</w:t>
      </w:r>
      <w:proofErr w:type="spellEnd"/>
      <w:r w:rsidRPr="004F1DD0">
        <w:t>());</w:t>
      </w:r>
      <w:r w:rsidRPr="004F1DD0">
        <w:br/>
      </w:r>
      <w:r w:rsidRPr="004F1DD0">
        <w:br/>
        <w:t xml:space="preserve">    Vec2 </w:t>
      </w:r>
      <w:proofErr w:type="spellStart"/>
      <w:r w:rsidRPr="004F1DD0">
        <w:t>viewVec</w:t>
      </w:r>
      <w:proofErr w:type="spellEnd"/>
      <w:r w:rsidRPr="004F1DD0">
        <w:t>(agent-&gt;</w:t>
      </w:r>
      <w:proofErr w:type="spellStart"/>
      <w:r w:rsidRPr="004F1DD0">
        <w:t>get_forward_vector</w:t>
      </w:r>
      <w:proofErr w:type="spellEnd"/>
      <w:r w:rsidRPr="004F1DD0">
        <w:t>().x, agent-&gt;</w:t>
      </w:r>
      <w:proofErr w:type="spellStart"/>
      <w:r w:rsidRPr="004F1DD0">
        <w:t>get_forward_vector</w:t>
      </w:r>
      <w:proofErr w:type="spellEnd"/>
      <w:r w:rsidRPr="004F1DD0">
        <w:t>().z);</w:t>
      </w:r>
      <w:r w:rsidRPr="004F1DD0">
        <w:br/>
        <w:t xml:space="preserve">    </w:t>
      </w:r>
      <w:proofErr w:type="spellStart"/>
      <w:r w:rsidRPr="004F1DD0">
        <w:t>viewVec.Normalize</w:t>
      </w:r>
      <w:proofErr w:type="spellEnd"/>
      <w:r w:rsidRPr="004F1DD0">
        <w:t>();</w:t>
      </w:r>
      <w:r w:rsidRPr="004F1DD0">
        <w:br/>
      </w:r>
      <w:r w:rsidRPr="004F1DD0">
        <w:br/>
        <w:t xml:space="preserve">    Vec3 </w:t>
      </w:r>
      <w:proofErr w:type="spellStart"/>
      <w:r w:rsidRPr="004F1DD0">
        <w:t>agentWorldPos</w:t>
      </w:r>
      <w:proofErr w:type="spellEnd"/>
      <w:r w:rsidRPr="004F1DD0">
        <w:t xml:space="preserve"> = agent-&gt;</w:t>
      </w:r>
      <w:proofErr w:type="spellStart"/>
      <w:r w:rsidRPr="004F1DD0">
        <w:t>get_position</w:t>
      </w:r>
      <w:proofErr w:type="spellEnd"/>
      <w:r w:rsidRPr="004F1DD0">
        <w:t>();</w:t>
      </w:r>
      <w:r w:rsidRPr="004F1DD0">
        <w:br/>
      </w:r>
      <w:r w:rsidRPr="004F1DD0">
        <w:br/>
        <w:t xml:space="preserve">    for (int </w:t>
      </w:r>
      <w:proofErr w:type="spellStart"/>
      <w:r w:rsidRPr="004F1DD0">
        <w:t>i</w:t>
      </w:r>
      <w:proofErr w:type="spellEnd"/>
      <w:r w:rsidRPr="004F1DD0">
        <w:t xml:space="preserve"> = 0; </w:t>
      </w:r>
      <w:proofErr w:type="spellStart"/>
      <w:r w:rsidRPr="004F1DD0">
        <w:t>i</w:t>
      </w:r>
      <w:proofErr w:type="spellEnd"/>
      <w:r w:rsidRPr="004F1DD0">
        <w:t xml:space="preserve"> &lt; height; </w:t>
      </w:r>
      <w:proofErr w:type="spellStart"/>
      <w:r w:rsidRPr="004F1DD0">
        <w:t>i</w:t>
      </w:r>
      <w:proofErr w:type="spellEnd"/>
      <w:r w:rsidRPr="004F1DD0">
        <w:t>++)</w:t>
      </w:r>
      <w:r w:rsidRPr="004F1DD0">
        <w:br/>
        <w:t xml:space="preserve">    {</w:t>
      </w:r>
      <w:r w:rsidRPr="004F1DD0">
        <w:br/>
        <w:t xml:space="preserve">        for (int j = 0; j &lt; width; </w:t>
      </w:r>
      <w:proofErr w:type="spellStart"/>
      <w:r w:rsidRPr="004F1DD0">
        <w:t>j++</w:t>
      </w:r>
      <w:proofErr w:type="spellEnd"/>
      <w:r w:rsidRPr="004F1DD0">
        <w:t>)</w:t>
      </w:r>
      <w:r w:rsidRPr="004F1DD0">
        <w:br/>
        <w:t xml:space="preserve">        {</w:t>
      </w:r>
      <w:r w:rsidRPr="004F1DD0">
        <w:br/>
        <w:t xml:space="preserve">            if (terrain-&gt;</w:t>
      </w:r>
      <w:proofErr w:type="spellStart"/>
      <w:r w:rsidRPr="004F1DD0">
        <w:t>is_wall</w:t>
      </w:r>
      <w:proofErr w:type="spellEnd"/>
      <w:r w:rsidRPr="004F1DD0">
        <w:t>(</w:t>
      </w:r>
      <w:proofErr w:type="spellStart"/>
      <w:r w:rsidRPr="004F1DD0">
        <w:t>i</w:t>
      </w:r>
      <w:proofErr w:type="spellEnd"/>
      <w:r w:rsidRPr="004F1DD0">
        <w:t>, j))</w:t>
      </w:r>
      <w:r w:rsidRPr="004F1DD0">
        <w:br/>
        <w:t xml:space="preserve">            {</w:t>
      </w:r>
      <w:r w:rsidRPr="004F1DD0">
        <w:br/>
        <w:t xml:space="preserve">                continue;</w:t>
      </w:r>
      <w:r w:rsidRPr="004F1DD0">
        <w:br/>
        <w:t xml:space="preserve">            }</w:t>
      </w:r>
      <w:r w:rsidRPr="004F1DD0">
        <w:br/>
      </w:r>
      <w:r w:rsidRPr="004F1DD0">
        <w:br/>
        <w:t xml:space="preserve">            </w:t>
      </w:r>
      <w:proofErr w:type="spellStart"/>
      <w:r w:rsidRPr="004F1DD0">
        <w:t>GridPos</w:t>
      </w:r>
      <w:proofErr w:type="spellEnd"/>
      <w:r w:rsidRPr="004F1DD0">
        <w:t xml:space="preserve"> </w:t>
      </w:r>
      <w:proofErr w:type="spellStart"/>
      <w:r w:rsidRPr="004F1DD0">
        <w:t>cellPos</w:t>
      </w:r>
      <w:proofErr w:type="spellEnd"/>
      <w:r w:rsidRPr="004F1DD0">
        <w:t>;</w:t>
      </w:r>
      <w:r w:rsidRPr="004F1DD0">
        <w:br/>
        <w:t xml:space="preserve">            </w:t>
      </w:r>
      <w:proofErr w:type="spellStart"/>
      <w:r w:rsidRPr="004F1DD0">
        <w:t>cellPos.row</w:t>
      </w:r>
      <w:proofErr w:type="spellEnd"/>
      <w:r w:rsidRPr="004F1DD0">
        <w:t xml:space="preserve"> = </w:t>
      </w:r>
      <w:proofErr w:type="spellStart"/>
      <w:r w:rsidRPr="004F1DD0">
        <w:t>i</w:t>
      </w:r>
      <w:proofErr w:type="spellEnd"/>
      <w:r w:rsidRPr="004F1DD0">
        <w:t>;</w:t>
      </w:r>
      <w:r w:rsidRPr="004F1DD0">
        <w:br/>
        <w:t xml:space="preserve">            </w:t>
      </w:r>
      <w:proofErr w:type="spellStart"/>
      <w:r w:rsidRPr="004F1DD0">
        <w:t>cellPos.col</w:t>
      </w:r>
      <w:proofErr w:type="spellEnd"/>
      <w:r w:rsidRPr="004F1DD0">
        <w:t xml:space="preserve"> = j;</w:t>
      </w:r>
      <w:r w:rsidRPr="004F1DD0">
        <w:br/>
      </w:r>
      <w:r w:rsidRPr="004F1DD0">
        <w:br/>
        <w:t xml:space="preserve">            Vec3 </w:t>
      </w:r>
      <w:proofErr w:type="spellStart"/>
      <w:r w:rsidRPr="004F1DD0">
        <w:t>cellWorldPos</w:t>
      </w:r>
      <w:proofErr w:type="spellEnd"/>
      <w:r w:rsidRPr="004F1DD0">
        <w:t xml:space="preserve"> = terrain-&gt;</w:t>
      </w:r>
      <w:proofErr w:type="spellStart"/>
      <w:r w:rsidRPr="004F1DD0">
        <w:t>get_world_position</w:t>
      </w:r>
      <w:proofErr w:type="spellEnd"/>
      <w:r w:rsidRPr="004F1DD0">
        <w:t>(</w:t>
      </w:r>
      <w:proofErr w:type="spellStart"/>
      <w:r w:rsidRPr="004F1DD0">
        <w:t>cellPos</w:t>
      </w:r>
      <w:proofErr w:type="spellEnd"/>
      <w:r w:rsidRPr="004F1DD0">
        <w:t>);</w:t>
      </w:r>
      <w:r w:rsidRPr="004F1DD0">
        <w:br/>
      </w:r>
      <w:r w:rsidRPr="004F1DD0">
        <w:br/>
        <w:t xml:space="preserve">            Vec2 </w:t>
      </w:r>
      <w:proofErr w:type="spellStart"/>
      <w:r w:rsidRPr="004F1DD0">
        <w:t>toCell</w:t>
      </w:r>
      <w:proofErr w:type="spellEnd"/>
      <w:r w:rsidRPr="004F1DD0">
        <w:t>(</w:t>
      </w:r>
      <w:r w:rsidRPr="004F1DD0">
        <w:br/>
        <w:t xml:space="preserve">                </w:t>
      </w:r>
      <w:proofErr w:type="spellStart"/>
      <w:r w:rsidRPr="004F1DD0">
        <w:t>cellWorldPos.x</w:t>
      </w:r>
      <w:proofErr w:type="spellEnd"/>
      <w:r w:rsidRPr="004F1DD0">
        <w:t xml:space="preserve"> - </w:t>
      </w:r>
      <w:proofErr w:type="spellStart"/>
      <w:r w:rsidRPr="004F1DD0">
        <w:t>agentWorldPos.x</w:t>
      </w:r>
      <w:proofErr w:type="spellEnd"/>
      <w:r w:rsidRPr="004F1DD0">
        <w:t>,</w:t>
      </w:r>
      <w:r w:rsidRPr="004F1DD0">
        <w:br/>
        <w:t xml:space="preserve">                </w:t>
      </w:r>
      <w:proofErr w:type="spellStart"/>
      <w:r w:rsidRPr="004F1DD0">
        <w:t>cellWorldPos.z</w:t>
      </w:r>
      <w:proofErr w:type="spellEnd"/>
      <w:r w:rsidRPr="004F1DD0">
        <w:t xml:space="preserve"> - </w:t>
      </w:r>
      <w:proofErr w:type="spellStart"/>
      <w:r w:rsidRPr="004F1DD0">
        <w:t>agentWorldPos.z</w:t>
      </w:r>
      <w:proofErr w:type="spellEnd"/>
      <w:r w:rsidRPr="004F1DD0">
        <w:br/>
        <w:t xml:space="preserve">            );</w:t>
      </w:r>
      <w:r w:rsidRPr="004F1DD0">
        <w:br/>
      </w:r>
      <w:r w:rsidRPr="004F1DD0">
        <w:br/>
        <w:t xml:space="preserve">            if (</w:t>
      </w:r>
      <w:proofErr w:type="spellStart"/>
      <w:r w:rsidRPr="004F1DD0">
        <w:t>toCell.x</w:t>
      </w:r>
      <w:proofErr w:type="spellEnd"/>
      <w:r w:rsidRPr="004F1DD0">
        <w:t xml:space="preserve"> == 0.0f &amp;&amp; </w:t>
      </w:r>
      <w:proofErr w:type="spellStart"/>
      <w:r w:rsidRPr="004F1DD0">
        <w:t>toCell.y</w:t>
      </w:r>
      <w:proofErr w:type="spellEnd"/>
      <w:r w:rsidRPr="004F1DD0">
        <w:t xml:space="preserve"> == 0.0f)</w:t>
      </w:r>
      <w:r w:rsidRPr="004F1DD0">
        <w:br/>
        <w:t xml:space="preserve">            {</w:t>
      </w:r>
      <w:r w:rsidRPr="004F1DD0">
        <w:br/>
        <w:t xml:space="preserve">                </w:t>
      </w:r>
      <w:proofErr w:type="spellStart"/>
      <w:r w:rsidRPr="004F1DD0">
        <w:t>layer.set_value</w:t>
      </w:r>
      <w:proofErr w:type="spellEnd"/>
      <w:r w:rsidRPr="004F1DD0">
        <w:t>(</w:t>
      </w:r>
      <w:proofErr w:type="spellStart"/>
      <w:r w:rsidRPr="004F1DD0">
        <w:t>i</w:t>
      </w:r>
      <w:proofErr w:type="spellEnd"/>
      <w:r w:rsidRPr="004F1DD0">
        <w:t>, j, 1.0f);</w:t>
      </w:r>
      <w:r w:rsidRPr="004F1DD0">
        <w:br/>
        <w:t xml:space="preserve">                continue;</w:t>
      </w:r>
      <w:r w:rsidRPr="004F1DD0">
        <w:br/>
        <w:t xml:space="preserve">            }</w:t>
      </w:r>
      <w:r w:rsidRPr="004F1DD0">
        <w:br/>
      </w:r>
      <w:r w:rsidRPr="004F1DD0">
        <w:br/>
        <w:t xml:space="preserve">            </w:t>
      </w:r>
      <w:proofErr w:type="spellStart"/>
      <w:r w:rsidRPr="004F1DD0">
        <w:t>toCell.Normalize</w:t>
      </w:r>
      <w:proofErr w:type="spellEnd"/>
      <w:r w:rsidRPr="004F1DD0">
        <w:t>();</w:t>
      </w:r>
      <w:r w:rsidRPr="004F1DD0">
        <w:br/>
      </w:r>
      <w:r w:rsidRPr="004F1DD0">
        <w:br/>
        <w:t xml:space="preserve">            float result = </w:t>
      </w:r>
      <w:proofErr w:type="spellStart"/>
      <w:r w:rsidRPr="004F1DD0">
        <w:t>viewVec.Dot</w:t>
      </w:r>
      <w:proofErr w:type="spellEnd"/>
      <w:r w:rsidRPr="004F1DD0">
        <w:t>(</w:t>
      </w:r>
      <w:proofErr w:type="spellStart"/>
      <w:r w:rsidRPr="004F1DD0">
        <w:t>toCell</w:t>
      </w:r>
      <w:proofErr w:type="spellEnd"/>
      <w:r w:rsidRPr="004F1DD0">
        <w:t>);</w:t>
      </w:r>
      <w:r w:rsidRPr="004F1DD0">
        <w:br/>
      </w:r>
      <w:r w:rsidRPr="004F1DD0">
        <w:br/>
        <w:t xml:space="preserve">            // Slightly larger than 180 degrees</w:t>
      </w:r>
      <w:r w:rsidRPr="004F1DD0">
        <w:br/>
      </w:r>
      <w:r w:rsidRPr="004F1DD0">
        <w:lastRenderedPageBreak/>
        <w:t xml:space="preserve">            if (result &gt; -0.099f)</w:t>
      </w:r>
      <w:r w:rsidRPr="004F1DD0">
        <w:br/>
        <w:t xml:space="preserve">            {</w:t>
      </w:r>
      <w:r w:rsidRPr="004F1DD0">
        <w:br/>
        <w:t xml:space="preserve">                if (</w:t>
      </w:r>
      <w:proofErr w:type="spellStart"/>
      <w:r w:rsidRPr="004F1DD0">
        <w:t>is_clear_path</w:t>
      </w:r>
      <w:proofErr w:type="spellEnd"/>
      <w:r w:rsidRPr="004F1DD0">
        <w:t>(</w:t>
      </w:r>
      <w:proofErr w:type="spellStart"/>
      <w:r w:rsidRPr="004F1DD0">
        <w:t>i</w:t>
      </w:r>
      <w:proofErr w:type="spellEnd"/>
      <w:r w:rsidRPr="004F1DD0">
        <w:t xml:space="preserve">, j, </w:t>
      </w:r>
      <w:proofErr w:type="spellStart"/>
      <w:r w:rsidRPr="004F1DD0">
        <w:t>agentP.row</w:t>
      </w:r>
      <w:proofErr w:type="spellEnd"/>
      <w:r w:rsidRPr="004F1DD0">
        <w:t xml:space="preserve">, </w:t>
      </w:r>
      <w:proofErr w:type="spellStart"/>
      <w:r w:rsidRPr="004F1DD0">
        <w:t>agentP.col</w:t>
      </w:r>
      <w:proofErr w:type="spellEnd"/>
      <w:r w:rsidRPr="004F1DD0">
        <w:t>))</w:t>
      </w:r>
      <w:r w:rsidRPr="004F1DD0">
        <w:br/>
        <w:t xml:space="preserve">                {</w:t>
      </w:r>
      <w:r w:rsidRPr="004F1DD0">
        <w:br/>
        <w:t xml:space="preserve">                    </w:t>
      </w:r>
      <w:proofErr w:type="spellStart"/>
      <w:r w:rsidRPr="004F1DD0">
        <w:t>layer.set_value</w:t>
      </w:r>
      <w:proofErr w:type="spellEnd"/>
      <w:r w:rsidRPr="004F1DD0">
        <w:t>(</w:t>
      </w:r>
      <w:proofErr w:type="spellStart"/>
      <w:r w:rsidRPr="004F1DD0">
        <w:t>i</w:t>
      </w:r>
      <w:proofErr w:type="spellEnd"/>
      <w:r w:rsidRPr="004F1DD0">
        <w:t>, j, 1.0f);</w:t>
      </w:r>
      <w:r w:rsidRPr="004F1DD0">
        <w:br/>
        <w:t xml:space="preserve">                }</w:t>
      </w:r>
      <w:r w:rsidRPr="004F1DD0">
        <w:br/>
        <w:t xml:space="preserve">            }</w:t>
      </w:r>
      <w:r w:rsidRPr="004F1DD0">
        <w:br/>
        <w:t xml:space="preserve">        }</w:t>
      </w:r>
      <w:r w:rsidRPr="004F1DD0">
        <w:br/>
        <w:t xml:space="preserve">    }</w:t>
      </w:r>
      <w:r w:rsidRPr="004F1DD0">
        <w:br/>
        <w:t>}</w:t>
      </w:r>
    </w:p>
    <w:p w14:paraId="7FFDF5ED" w14:textId="77777777" w:rsidR="004F1DD0" w:rsidRPr="004F1DD0" w:rsidRDefault="004F1DD0" w:rsidP="004F1DD0">
      <w:r w:rsidRPr="004F1DD0">
        <w:t>The important fix is this section:</w:t>
      </w:r>
    </w:p>
    <w:p w14:paraId="4CD08AB2" w14:textId="77777777" w:rsidR="004F1DD0" w:rsidRPr="004F1DD0" w:rsidRDefault="004F1DD0" w:rsidP="004F1DD0">
      <w:proofErr w:type="spellStart"/>
      <w:r w:rsidRPr="004F1DD0">
        <w:t>GridPos</w:t>
      </w:r>
      <w:proofErr w:type="spellEnd"/>
      <w:r w:rsidRPr="004F1DD0">
        <w:t xml:space="preserve"> </w:t>
      </w:r>
      <w:proofErr w:type="spellStart"/>
      <w:r w:rsidRPr="004F1DD0">
        <w:t>cellPos</w:t>
      </w:r>
      <w:proofErr w:type="spellEnd"/>
      <w:r w:rsidRPr="004F1DD0">
        <w:t>;</w:t>
      </w:r>
      <w:r w:rsidRPr="004F1DD0">
        <w:br/>
      </w:r>
      <w:proofErr w:type="spellStart"/>
      <w:r w:rsidRPr="004F1DD0">
        <w:t>cellPos.row</w:t>
      </w:r>
      <w:proofErr w:type="spellEnd"/>
      <w:r w:rsidRPr="004F1DD0">
        <w:t xml:space="preserve"> = </w:t>
      </w:r>
      <w:proofErr w:type="spellStart"/>
      <w:r w:rsidRPr="004F1DD0">
        <w:t>i</w:t>
      </w:r>
      <w:proofErr w:type="spellEnd"/>
      <w:r w:rsidRPr="004F1DD0">
        <w:t>;</w:t>
      </w:r>
      <w:r w:rsidRPr="004F1DD0">
        <w:br/>
      </w:r>
      <w:proofErr w:type="spellStart"/>
      <w:r w:rsidRPr="004F1DD0">
        <w:t>cellPos.col</w:t>
      </w:r>
      <w:proofErr w:type="spellEnd"/>
      <w:r w:rsidRPr="004F1DD0">
        <w:t xml:space="preserve"> = j;</w:t>
      </w:r>
      <w:r w:rsidRPr="004F1DD0">
        <w:br/>
      </w:r>
      <w:r w:rsidRPr="004F1DD0">
        <w:br/>
        <w:t xml:space="preserve">Vec3 </w:t>
      </w:r>
      <w:proofErr w:type="spellStart"/>
      <w:r w:rsidRPr="004F1DD0">
        <w:t>cellWorldPos</w:t>
      </w:r>
      <w:proofErr w:type="spellEnd"/>
      <w:r w:rsidRPr="004F1DD0">
        <w:t xml:space="preserve"> = terrain-&gt;</w:t>
      </w:r>
      <w:proofErr w:type="spellStart"/>
      <w:r w:rsidRPr="004F1DD0">
        <w:t>get_world_position</w:t>
      </w:r>
      <w:proofErr w:type="spellEnd"/>
      <w:r w:rsidRPr="004F1DD0">
        <w:t>(</w:t>
      </w:r>
      <w:proofErr w:type="spellStart"/>
      <w:r w:rsidRPr="004F1DD0">
        <w:t>cellPos</w:t>
      </w:r>
      <w:proofErr w:type="spellEnd"/>
      <w:r w:rsidRPr="004F1DD0">
        <w:t>);</w:t>
      </w:r>
      <w:r w:rsidRPr="004F1DD0">
        <w:br/>
      </w:r>
      <w:r w:rsidRPr="004F1DD0">
        <w:br/>
        <w:t xml:space="preserve">Vec2 </w:t>
      </w:r>
      <w:proofErr w:type="spellStart"/>
      <w:proofErr w:type="gramStart"/>
      <w:r w:rsidRPr="004F1DD0">
        <w:t>toCell</w:t>
      </w:r>
      <w:proofErr w:type="spellEnd"/>
      <w:r w:rsidRPr="004F1DD0">
        <w:t>(</w:t>
      </w:r>
      <w:proofErr w:type="gramEnd"/>
      <w:r w:rsidRPr="004F1DD0">
        <w:br/>
        <w:t xml:space="preserve">    </w:t>
      </w:r>
      <w:proofErr w:type="spellStart"/>
      <w:r w:rsidRPr="004F1DD0">
        <w:t>cellWorldPos.x</w:t>
      </w:r>
      <w:proofErr w:type="spellEnd"/>
      <w:r w:rsidRPr="004F1DD0">
        <w:t xml:space="preserve"> - </w:t>
      </w:r>
      <w:proofErr w:type="spellStart"/>
      <w:r w:rsidRPr="004F1DD0">
        <w:t>agentWorldPos.x</w:t>
      </w:r>
      <w:proofErr w:type="spellEnd"/>
      <w:r w:rsidRPr="004F1DD0">
        <w:t>,</w:t>
      </w:r>
      <w:r w:rsidRPr="004F1DD0">
        <w:br/>
        <w:t xml:space="preserve">    </w:t>
      </w:r>
      <w:proofErr w:type="spellStart"/>
      <w:r w:rsidRPr="004F1DD0">
        <w:t>cellWorldPos.z</w:t>
      </w:r>
      <w:proofErr w:type="spellEnd"/>
      <w:r w:rsidRPr="004F1DD0">
        <w:t xml:space="preserve"> - </w:t>
      </w:r>
      <w:proofErr w:type="spellStart"/>
      <w:r w:rsidRPr="004F1DD0">
        <w:t>agentWorldPos.z</w:t>
      </w:r>
      <w:proofErr w:type="spellEnd"/>
      <w:r w:rsidRPr="004F1DD0">
        <w:br/>
        <w:t>);</w:t>
      </w:r>
    </w:p>
    <w:p w14:paraId="7765A368" w14:textId="77777777" w:rsidR="004F1DD0" w:rsidRPr="004F1DD0" w:rsidRDefault="004F1DD0" w:rsidP="004F1DD0">
      <w:r w:rsidRPr="004F1DD0">
        <w:t>That makes the math compare:</w:t>
      </w:r>
    </w:p>
    <w:p w14:paraId="113AB755" w14:textId="77777777" w:rsidR="004F1DD0" w:rsidRPr="004F1DD0" w:rsidRDefault="004F1DD0" w:rsidP="004F1DD0">
      <w:r w:rsidRPr="004F1DD0">
        <w:t>agent forward in world XZ</w:t>
      </w:r>
    </w:p>
    <w:p w14:paraId="1497F6BF" w14:textId="77777777" w:rsidR="004F1DD0" w:rsidRPr="004F1DD0" w:rsidRDefault="004F1DD0" w:rsidP="004F1DD0">
      <w:r w:rsidRPr="004F1DD0">
        <w:t>against:</w:t>
      </w:r>
    </w:p>
    <w:p w14:paraId="24E1C013" w14:textId="77777777" w:rsidR="004F1DD0" w:rsidRPr="004F1DD0" w:rsidRDefault="004F1DD0" w:rsidP="004F1DD0">
      <w:r w:rsidRPr="004F1DD0">
        <w:t>direction from agent to cell in world XZ</w:t>
      </w:r>
    </w:p>
    <w:p w14:paraId="039265B5" w14:textId="77777777" w:rsidR="004F1DD0" w:rsidRPr="004F1DD0" w:rsidRDefault="004F1DD0" w:rsidP="004F1DD0">
      <w:r w:rsidRPr="004F1DD0">
        <w:t>No more guessing whether row is +z, -z, or secretly cursed.</w:t>
      </w:r>
    </w:p>
    <w:p w14:paraId="22548B33" w14:textId="77777777" w:rsidR="004F1DD0" w:rsidRPr="004F1DD0" w:rsidRDefault="004F1DD0" w:rsidP="004F1DD0">
      <w:r w:rsidRPr="004F1DD0">
        <w:t>Also, keep this:</w:t>
      </w:r>
    </w:p>
    <w:p w14:paraId="206CF115" w14:textId="77777777" w:rsidR="004F1DD0" w:rsidRPr="004F1DD0" w:rsidRDefault="004F1DD0" w:rsidP="004F1DD0">
      <w:r w:rsidRPr="004F1DD0">
        <w:t xml:space="preserve">Vec2 </w:t>
      </w:r>
      <w:proofErr w:type="spellStart"/>
      <w:r w:rsidRPr="004F1DD0">
        <w:t>viewVec</w:t>
      </w:r>
      <w:proofErr w:type="spellEnd"/>
      <w:r w:rsidRPr="004F1DD0">
        <w:t>(agent-&gt;</w:t>
      </w:r>
      <w:proofErr w:type="spellStart"/>
      <w:r w:rsidRPr="004F1DD0">
        <w:t>get_forward_</w:t>
      </w:r>
      <w:proofErr w:type="gramStart"/>
      <w:r w:rsidRPr="004F1DD0">
        <w:t>vector</w:t>
      </w:r>
      <w:proofErr w:type="spellEnd"/>
      <w:r w:rsidRPr="004F1DD0">
        <w:t>(</w:t>
      </w:r>
      <w:proofErr w:type="gramEnd"/>
      <w:r w:rsidRPr="004F1DD0">
        <w:t>).x, agent-&gt;</w:t>
      </w:r>
      <w:proofErr w:type="spellStart"/>
      <w:r w:rsidRPr="004F1DD0">
        <w:t>get_forward_vector</w:t>
      </w:r>
      <w:proofErr w:type="spellEnd"/>
      <w:r w:rsidRPr="004F1DD0">
        <w:t>(</w:t>
      </w:r>
      <w:proofErr w:type="gramStart"/>
      <w:r w:rsidRPr="004F1DD0">
        <w:t>).z</w:t>
      </w:r>
      <w:proofErr w:type="gramEnd"/>
      <w:r w:rsidRPr="004F1DD0">
        <w:t>);</w:t>
      </w:r>
    </w:p>
    <w:p w14:paraId="0E696608" w14:textId="77777777" w:rsidR="004F1DD0" w:rsidRPr="004F1DD0" w:rsidRDefault="004F1DD0" w:rsidP="004F1DD0">
      <w:r w:rsidRPr="004F1DD0">
        <w:t xml:space="preserve">because now both vectors are in the same coordinate system: </w:t>
      </w:r>
      <w:r w:rsidRPr="004F1DD0">
        <w:rPr>
          <w:b/>
          <w:bCs/>
        </w:rPr>
        <w:t>world XZ</w:t>
      </w:r>
      <w:r w:rsidRPr="004F1DD0">
        <w:t>.</w:t>
      </w:r>
    </w:p>
    <w:p w14:paraId="342FE8D4" w14:textId="77777777" w:rsidR="004F1DD0" w:rsidRPr="00BF14C6" w:rsidRDefault="004F1DD0"/>
    <w:sectPr w:rsidR="004F1DD0" w:rsidRPr="00BF14C6" w:rsidSect="00AC5472">
      <w:headerReference w:type="even" r:id="rId8"/>
      <w:headerReference w:type="default" r:id="rId9"/>
      <w:footerReference w:type="even" r:id="rId10"/>
      <w:footerReference w:type="default" r:id="rId11"/>
      <w:footnotePr>
        <w:numRestart w:val="eachPage"/>
      </w:footnotePr>
      <w:endnotePr>
        <w:numFmt w:val="decimal"/>
      </w:endnotePr>
      <w:pgSz w:w="12240" w:h="15840" w:code="1"/>
      <w:pgMar w:top="1872" w:right="1440" w:bottom="1440" w:left="187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62DDD" w14:textId="77777777" w:rsidR="00103167" w:rsidRDefault="00103167">
      <w:r>
        <w:separator/>
      </w:r>
    </w:p>
  </w:endnote>
  <w:endnote w:type="continuationSeparator" w:id="0">
    <w:p w14:paraId="38C5E7EE" w14:textId="77777777" w:rsidR="00103167" w:rsidRDefault="001031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1A9BD" w14:textId="77777777" w:rsidR="00307C76" w:rsidRDefault="00307C76">
    <w:pPr>
      <w:pStyle w:val="Footer"/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0CD9976C" w14:textId="77777777" w:rsidR="00307C76" w:rsidRDefault="00307C7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DF7BD" w14:textId="77777777" w:rsidR="00307C76" w:rsidRDefault="00307C76">
    <w:pPr>
      <w:pStyle w:val="Footer"/>
      <w:framePr w:wrap="around" w:vAnchor="text" w:hAnchor="margin" w:xAlign="right" w:y="1"/>
    </w:pPr>
  </w:p>
  <w:p w14:paraId="0125D31F" w14:textId="77777777" w:rsidR="00307C76" w:rsidRDefault="00307C7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9E713" w14:textId="77777777" w:rsidR="00103167" w:rsidRDefault="00103167">
      <w:r>
        <w:separator/>
      </w:r>
    </w:p>
  </w:footnote>
  <w:footnote w:type="continuationSeparator" w:id="0">
    <w:p w14:paraId="28C3CCDC" w14:textId="77777777" w:rsidR="00103167" w:rsidRDefault="001031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DACFC" w14:textId="77777777" w:rsidR="00307C76" w:rsidRDefault="00307C76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65B22BE4" w14:textId="77777777" w:rsidR="00307C76" w:rsidRDefault="00307C76">
    <w:pPr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5BD98" w14:textId="77777777" w:rsidR="00307C76" w:rsidRDefault="004964C4" w:rsidP="004964C4">
    <w:pPr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E7ED0">
      <w:rPr>
        <w:rStyle w:val="PageNumber"/>
        <w:noProof/>
      </w:rPr>
      <w:t>1</w:t>
    </w:r>
    <w:r>
      <w:rPr>
        <w:rStyle w:val="PageNumber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5AE"/>
    <w:multiLevelType w:val="multilevel"/>
    <w:tmpl w:val="9D42969C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1533F2"/>
    <w:multiLevelType w:val="multilevel"/>
    <w:tmpl w:val="24DE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810565"/>
    <w:multiLevelType w:val="hybridMultilevel"/>
    <w:tmpl w:val="F566D3AA"/>
    <w:lvl w:ilvl="0" w:tplc="C8F6349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7FA504B"/>
    <w:multiLevelType w:val="multilevel"/>
    <w:tmpl w:val="BAD4E4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CFA2280"/>
    <w:multiLevelType w:val="multilevel"/>
    <w:tmpl w:val="4BE2715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5676AE2"/>
    <w:multiLevelType w:val="multilevel"/>
    <w:tmpl w:val="6396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Times New Roman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Times New Roman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346F6A"/>
    <w:multiLevelType w:val="multilevel"/>
    <w:tmpl w:val="EF08C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815B8A"/>
    <w:multiLevelType w:val="multilevel"/>
    <w:tmpl w:val="04D4A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E675EE"/>
    <w:multiLevelType w:val="multilevel"/>
    <w:tmpl w:val="1DD60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4141B5"/>
    <w:multiLevelType w:val="multilevel"/>
    <w:tmpl w:val="FB3A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Times New Roman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Times New Roman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E82F43"/>
    <w:multiLevelType w:val="hybridMultilevel"/>
    <w:tmpl w:val="A0F088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1830B1"/>
    <w:multiLevelType w:val="multilevel"/>
    <w:tmpl w:val="76F0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Times New Roman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Times New Roman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DC3930"/>
    <w:multiLevelType w:val="multilevel"/>
    <w:tmpl w:val="6B5A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B3558A"/>
    <w:multiLevelType w:val="hybridMultilevel"/>
    <w:tmpl w:val="3FE0D424"/>
    <w:lvl w:ilvl="0" w:tplc="A794509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1F0289"/>
    <w:multiLevelType w:val="multilevel"/>
    <w:tmpl w:val="F3022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7D2074"/>
    <w:multiLevelType w:val="multilevel"/>
    <w:tmpl w:val="8F4C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Times New Roman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Times New Roman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3718DF"/>
    <w:multiLevelType w:val="multilevel"/>
    <w:tmpl w:val="9684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Times New Roman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Times New Roman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586A8C"/>
    <w:multiLevelType w:val="multilevel"/>
    <w:tmpl w:val="BAEC6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F45446"/>
    <w:multiLevelType w:val="hybridMultilevel"/>
    <w:tmpl w:val="7270C2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155180">
    <w:abstractNumId w:val="0"/>
  </w:num>
  <w:num w:numId="2" w16cid:durableId="1186019531">
    <w:abstractNumId w:val="4"/>
  </w:num>
  <w:num w:numId="3" w16cid:durableId="1895775503">
    <w:abstractNumId w:val="3"/>
  </w:num>
  <w:num w:numId="4" w16cid:durableId="650335005">
    <w:abstractNumId w:val="16"/>
  </w:num>
  <w:num w:numId="5" w16cid:durableId="1695954740">
    <w:abstractNumId w:val="11"/>
  </w:num>
  <w:num w:numId="6" w16cid:durableId="2078238788">
    <w:abstractNumId w:val="5"/>
  </w:num>
  <w:num w:numId="7" w16cid:durableId="485780586">
    <w:abstractNumId w:val="15"/>
  </w:num>
  <w:num w:numId="8" w16cid:durableId="2042317461">
    <w:abstractNumId w:val="9"/>
  </w:num>
  <w:num w:numId="9" w16cid:durableId="1192259208">
    <w:abstractNumId w:val="10"/>
  </w:num>
  <w:num w:numId="10" w16cid:durableId="634914933">
    <w:abstractNumId w:val="13"/>
  </w:num>
  <w:num w:numId="11" w16cid:durableId="642465573">
    <w:abstractNumId w:val="18"/>
  </w:num>
  <w:num w:numId="12" w16cid:durableId="807016249">
    <w:abstractNumId w:val="2"/>
  </w:num>
  <w:num w:numId="13" w16cid:durableId="330646637">
    <w:abstractNumId w:val="8"/>
  </w:num>
  <w:num w:numId="14" w16cid:durableId="1535002238">
    <w:abstractNumId w:val="12"/>
  </w:num>
  <w:num w:numId="15" w16cid:durableId="11880679">
    <w:abstractNumId w:val="6"/>
  </w:num>
  <w:num w:numId="16" w16cid:durableId="1502231709">
    <w:abstractNumId w:val="14"/>
  </w:num>
  <w:num w:numId="17" w16cid:durableId="899636828">
    <w:abstractNumId w:val="1"/>
  </w:num>
  <w:num w:numId="18" w16cid:durableId="1036933630">
    <w:abstractNumId w:val="17"/>
  </w:num>
  <w:num w:numId="19" w16cid:durableId="16161338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36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footnotePr>
    <w:numRestart w:val="eachPage"/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C76"/>
    <w:rsid w:val="000B6A49"/>
    <w:rsid w:val="00103167"/>
    <w:rsid w:val="00136056"/>
    <w:rsid w:val="001642A1"/>
    <w:rsid w:val="0018660C"/>
    <w:rsid w:val="001871D6"/>
    <w:rsid w:val="001B51D8"/>
    <w:rsid w:val="00296492"/>
    <w:rsid w:val="002B16B9"/>
    <w:rsid w:val="002C1899"/>
    <w:rsid w:val="00307C76"/>
    <w:rsid w:val="00365291"/>
    <w:rsid w:val="00374322"/>
    <w:rsid w:val="003931C4"/>
    <w:rsid w:val="00394B1E"/>
    <w:rsid w:val="003A2F0F"/>
    <w:rsid w:val="004364E8"/>
    <w:rsid w:val="004964C4"/>
    <w:rsid w:val="004A5FDB"/>
    <w:rsid w:val="004F1DD0"/>
    <w:rsid w:val="004F3CBA"/>
    <w:rsid w:val="00544653"/>
    <w:rsid w:val="00550902"/>
    <w:rsid w:val="00587681"/>
    <w:rsid w:val="00592E3A"/>
    <w:rsid w:val="005B2722"/>
    <w:rsid w:val="005E0606"/>
    <w:rsid w:val="005E1425"/>
    <w:rsid w:val="005E7C13"/>
    <w:rsid w:val="006419AC"/>
    <w:rsid w:val="006F0F03"/>
    <w:rsid w:val="00727CB2"/>
    <w:rsid w:val="00780077"/>
    <w:rsid w:val="00790B29"/>
    <w:rsid w:val="007E04E0"/>
    <w:rsid w:val="00804817"/>
    <w:rsid w:val="0090153F"/>
    <w:rsid w:val="0091562A"/>
    <w:rsid w:val="0093592B"/>
    <w:rsid w:val="00946CBA"/>
    <w:rsid w:val="00984075"/>
    <w:rsid w:val="009A307F"/>
    <w:rsid w:val="00A053E3"/>
    <w:rsid w:val="00A07608"/>
    <w:rsid w:val="00A45F44"/>
    <w:rsid w:val="00A81193"/>
    <w:rsid w:val="00AC5472"/>
    <w:rsid w:val="00B64F25"/>
    <w:rsid w:val="00B70F8B"/>
    <w:rsid w:val="00B87634"/>
    <w:rsid w:val="00BB6CD1"/>
    <w:rsid w:val="00BE7ED0"/>
    <w:rsid w:val="00BF14C6"/>
    <w:rsid w:val="00C6008C"/>
    <w:rsid w:val="00C62179"/>
    <w:rsid w:val="00CA7C64"/>
    <w:rsid w:val="00CD49F1"/>
    <w:rsid w:val="00D728EA"/>
    <w:rsid w:val="00D72C0D"/>
    <w:rsid w:val="00D74A74"/>
    <w:rsid w:val="00DB11DC"/>
    <w:rsid w:val="00DB3D3E"/>
    <w:rsid w:val="00DD703D"/>
    <w:rsid w:val="00DE6347"/>
    <w:rsid w:val="00DF64BA"/>
    <w:rsid w:val="00DF7A63"/>
    <w:rsid w:val="00EC20BD"/>
    <w:rsid w:val="00EF46F3"/>
    <w:rsid w:val="00F608CA"/>
    <w:rsid w:val="00FA1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3F35F0"/>
  <w15:chartTrackingRefBased/>
  <w15:docId w15:val="{0185BA1A-39FC-4FA8-9282-55306E819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C5472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spacing w:before="240" w:after="240"/>
      <w:outlineLvl w:val="0"/>
    </w:pPr>
    <w:rPr>
      <w:b/>
      <w:color w:val="000000"/>
    </w:rPr>
  </w:style>
  <w:style w:type="paragraph" w:styleId="Heading2">
    <w:name w:val="heading 2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360"/>
        <w:tab w:val="left" w:pos="720"/>
        <w:tab w:val="left" w:pos="1080"/>
        <w:tab w:val="left" w:pos="1440"/>
        <w:tab w:val="left" w:pos="1800"/>
      </w:tabs>
      <w:spacing w:before="139" w:after="74"/>
      <w:outlineLvl w:val="1"/>
    </w:pPr>
    <w:rPr>
      <w:b/>
      <w:i/>
    </w:rPr>
  </w:style>
  <w:style w:type="paragraph" w:styleId="Heading3">
    <w:name w:val="heading 3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outlineLvl w:val="2"/>
    </w:pPr>
    <w:rPr>
      <w:i/>
    </w:rPr>
  </w:style>
  <w:style w:type="paragraph" w:styleId="Heading4">
    <w:name w:val="heading 4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outlineLvl w:val="3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quation">
    <w:name w:val="Equation"/>
    <w:basedOn w:val="Normal"/>
    <w:pPr>
      <w:jc w:val="center"/>
    </w:pPr>
  </w:style>
  <w:style w:type="paragraph" w:styleId="Header">
    <w:name w:val="header"/>
    <w:basedOn w:val="Normal"/>
    <w:rsid w:val="004964C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964C4"/>
  </w:style>
  <w:style w:type="paragraph" w:styleId="Title">
    <w:name w:val="Title"/>
    <w:basedOn w:val="Normal"/>
    <w:next w:val="Normal"/>
    <w:link w:val="TitleChar"/>
    <w:qFormat/>
    <w:rsid w:val="00790B2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790B29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customStyle="1" w:styleId="Code">
    <w:name w:val="Code"/>
    <w:basedOn w:val="Normal"/>
    <w:link w:val="CodeChar"/>
    <w:qFormat/>
    <w:rsid w:val="00DB3D3E"/>
    <w:rPr>
      <w:rFonts w:ascii="Courier New" w:hAnsi="Courier New"/>
    </w:rPr>
  </w:style>
  <w:style w:type="table" w:styleId="TableGrid">
    <w:name w:val="Table Grid"/>
    <w:basedOn w:val="TableNormal"/>
    <w:rsid w:val="003652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deChar">
    <w:name w:val="Code Char"/>
    <w:basedOn w:val="DefaultParagraphFont"/>
    <w:link w:val="Code"/>
    <w:rsid w:val="00DB3D3E"/>
    <w:rPr>
      <w:rFonts w:ascii="Courier New" w:eastAsia="Times New Roman" w:hAnsi="Courier New"/>
      <w:sz w:val="24"/>
    </w:rPr>
  </w:style>
  <w:style w:type="character" w:styleId="Hyperlink">
    <w:name w:val="Hyperlink"/>
    <w:basedOn w:val="DefaultParagraphFont"/>
    <w:rsid w:val="00BB6C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6CD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B6CD1"/>
    <w:pPr>
      <w:ind w:left="720"/>
      <w:contextualSpacing/>
    </w:pPr>
  </w:style>
  <w:style w:type="paragraph" w:styleId="NormalWeb">
    <w:name w:val="Normal (Web)"/>
    <w:basedOn w:val="Normal"/>
    <w:rsid w:val="00727CB2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5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proberson\Local%20Settings\Temporary%20Internet%20Files\OLK7\Word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141D2A-B055-4D00-8ACD-E033BBFE1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Template.dot</Template>
  <TotalTime>1515</TotalTime>
  <Pages>11</Pages>
  <Words>2229</Words>
  <Characters>12709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OSU</Company>
  <LinksUpToDate>false</LinksUpToDate>
  <CharactersWithSpaces>14909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Authorized User</dc:creator>
  <cp:keywords/>
  <cp:lastModifiedBy>Connor Lariviere</cp:lastModifiedBy>
  <cp:revision>43</cp:revision>
  <cp:lastPrinted>2002-08-09T16:47:00Z</cp:lastPrinted>
  <dcterms:created xsi:type="dcterms:W3CDTF">2014-04-15T08:09:00Z</dcterms:created>
  <dcterms:modified xsi:type="dcterms:W3CDTF">2026-07-07T11:58:00Z</dcterms:modified>
</cp:coreProperties>
</file>